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1E65" w14:textId="77777777" w:rsidR="002021A0" w:rsidRPr="002021A0" w:rsidRDefault="00E726D4" w:rsidP="00293782">
      <w:pPr>
        <w:pStyle w:val="Graphicsancho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713" behindDoc="1" locked="1" layoutInCell="1" allowOverlap="1" wp14:anchorId="1005C7E4" wp14:editId="48D2354B">
                <wp:simplePos x="0" y="0"/>
                <wp:positionH relativeFrom="page">
                  <wp:posOffset>419100</wp:posOffset>
                </wp:positionH>
                <wp:positionV relativeFrom="page">
                  <wp:posOffset>1379220</wp:posOffset>
                </wp:positionV>
                <wp:extent cx="6894576" cy="8284464"/>
                <wp:effectExtent l="0" t="0" r="20955" b="21590"/>
                <wp:wrapNone/>
                <wp:docPr id="359030694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8284464"/>
                          <a:chOff x="0" y="0"/>
                          <a:chExt cx="6896100" cy="8284464"/>
                        </a:xfrm>
                      </wpg:grpSpPr>
                      <wps:wsp>
                        <wps:cNvPr id="533506927" name="Straight Connector 208585882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1927860" y="0"/>
                            <a:ext cx="0" cy="8284464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bg2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4680680" name="Straight Connector 894680680"/>
                        <wps:cNvCnPr/>
                        <wps:spPr>
                          <a:xfrm flipH="1">
                            <a:off x="2004060" y="1630680"/>
                            <a:ext cx="489204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0317720" name="Straight Connector 1120317720"/>
                        <wps:cNvCnPr/>
                        <wps:spPr>
                          <a:xfrm flipH="1">
                            <a:off x="0" y="1630680"/>
                            <a:ext cx="1856232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1008066" name="Straight Connector 911008066"/>
                        <wps:cNvCnPr/>
                        <wps:spPr>
                          <a:xfrm flipH="1">
                            <a:off x="0" y="4930140"/>
                            <a:ext cx="1856232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BE48B1" id="Group 1" o:spid="_x0000_s1026" alt="&quot;&quot;" style="position:absolute;margin-left:33pt;margin-top:108.6pt;width:542.9pt;height:652.3pt;z-index:-251638767;mso-position-horizontal-relative:page;mso-position-vertical-relative:page;mso-width-relative:margin;mso-height-relative:margin" coordsize="68961,8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">
                <v:line id="Straight Connector 2085858823" o:spid="_x0000_s1027" alt="&quot;&quot;" style="position:absolute;visibility:visible;mso-wrap-style:square" from="19278,0" to="19278,82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" strokecolor="#e8e8e8 [3214]" strokeweight=".25pt">
                  <v:stroke joinstyle="miter"/>
                </v:line>
                <v:line id="Straight Connector 894680680" o:spid="_x0000_s1028" style="position:absolute;flip:x;visibility:visible;mso-wrap-style:square" from="20040,16306" to="68961,16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" strokecolor="#bfbfbf [2412]">
                  <v:stroke joinstyle="miter"/>
                </v:line>
                <v:line id="Straight Connector 1120317720" o:spid="_x0000_s1029" style="position:absolute;flip:x;visibility:visible;mso-wrap-style:square" from="0,16306" to="18562,16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" strokecolor="#bfbfbf [2412]">
                  <v:stroke joinstyle="miter"/>
                </v:line>
                <v:line id="Straight Connector 911008066" o:spid="_x0000_s1030" style="position:absolute;flip:x;visibility:visible;mso-wrap-style:square" from="0,49301" to="18562,4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" strokecolor="#bfbfbf [2412]">
                  <v:stroke joinstyle="miter"/>
                </v:line>
                <w10:wrap anchorx="page" anchory="page"/>
                <w10:anchorlock/>
              </v:group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2593" behindDoc="0" locked="1" layoutInCell="1" allowOverlap="1" wp14:anchorId="43535251" wp14:editId="6E89BF9F">
                <wp:simplePos x="0" y="0"/>
                <wp:positionH relativeFrom="column">
                  <wp:posOffset>248285</wp:posOffset>
                </wp:positionH>
                <wp:positionV relativeFrom="page">
                  <wp:posOffset>1885950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7033B" w14:textId="67D09C71" w:rsidR="00293782" w:rsidRPr="00293782" w:rsidRDefault="00C57D1E" w:rsidP="00872564">
                            <w:pPr>
                              <w:pStyle w:val="NoSpacing"/>
                            </w:pPr>
                            <w:r w:rsidRPr="00C57D1E">
                              <w:t>(</w:t>
                            </w:r>
                            <w:r w:rsidR="00E02BE0">
                              <w:t>647</w:t>
                            </w:r>
                            <w:r w:rsidRPr="00C57D1E">
                              <w:t>)</w:t>
                            </w:r>
                            <w:r w:rsidR="00E02BE0">
                              <w:t xml:space="preserve"> 286 1299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35251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9.55pt;margin-top:148.5pt;width:126.7pt;height:20.4pt;z-index:2516725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" filled="f" stroked="f">
                <v:textbox inset="1.2mm,,1mm">
                  <w:txbxContent>
                    <w:p w14:paraId="4BB7033B" w14:textId="67D09C71" w:rsidR="00293782" w:rsidRPr="00293782" w:rsidRDefault="00C57D1E" w:rsidP="00872564">
                      <w:pPr>
                        <w:pStyle w:val="NoSpacing"/>
                      </w:pPr>
                      <w:r w:rsidRPr="00C57D1E">
                        <w:t>(</w:t>
                      </w:r>
                      <w:r w:rsidR="00E02BE0">
                        <w:t>647</w:t>
                      </w:r>
                      <w:r w:rsidRPr="00C57D1E">
                        <w:t>)</w:t>
                      </w:r>
                      <w:r w:rsidR="00E02BE0">
                        <w:t xml:space="preserve"> 286 1299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35891A91" wp14:editId="67CD046A">
                <wp:simplePos x="0" y="0"/>
                <wp:positionH relativeFrom="column">
                  <wp:posOffset>248285</wp:posOffset>
                </wp:positionH>
                <wp:positionV relativeFrom="page">
                  <wp:posOffset>2267585</wp:posOffset>
                </wp:positionV>
                <wp:extent cx="1609090" cy="2590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AF0D6" w14:textId="54B61579" w:rsidR="00293782" w:rsidRPr="00293782" w:rsidRDefault="00E02BE0" w:rsidP="00872564">
                            <w:pPr>
                              <w:pStyle w:val="NoSpacing"/>
                            </w:pPr>
                            <w:r w:rsidRPr="00E02BE0">
                              <w:t>hfarrukh1299@gmail.com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91A91" id="Text Box 26" o:spid="_x0000_s1027" type="#_x0000_t202" style="position:absolute;margin-left:19.55pt;margin-top:178.55pt;width:126.7pt;height:20.4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" filled="f" stroked="f">
                <v:textbox inset="1.2mm,,1mm">
                  <w:txbxContent>
                    <w:p w14:paraId="74EAF0D6" w14:textId="54B61579" w:rsidR="00293782" w:rsidRPr="00293782" w:rsidRDefault="00E02BE0" w:rsidP="00872564">
                      <w:pPr>
                        <w:pStyle w:val="NoSpacing"/>
                      </w:pPr>
                      <w:r w:rsidRPr="00E02BE0">
                        <w:t>hfarrukh1299@gmail.com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3F2F4B3F" wp14:editId="14668994">
                <wp:simplePos x="0" y="0"/>
                <wp:positionH relativeFrom="column">
                  <wp:posOffset>250825</wp:posOffset>
                </wp:positionH>
                <wp:positionV relativeFrom="page">
                  <wp:posOffset>2649855</wp:posOffset>
                </wp:positionV>
                <wp:extent cx="1609090" cy="2667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4A490" w14:textId="35F878F2" w:rsidR="00E02BE0" w:rsidRPr="00E02BE0" w:rsidRDefault="00E02BE0" w:rsidP="00E02BE0">
                            <w:pPr>
                              <w:pStyle w:val="NoSpacing"/>
                            </w:pPr>
                            <w:hyperlink r:id="rId9" w:history="1">
                              <w:r>
                                <w:rPr>
                                  <w:rStyle w:val="Hyperlink"/>
                                </w:rPr>
                                <w:t>L</w:t>
                              </w:r>
                              <w:r w:rsidRPr="00E02BE0">
                                <w:rPr>
                                  <w:rStyle w:val="Hyperlink"/>
                                </w:rPr>
                                <w:t>inkedIn Profile</w:t>
                              </w:r>
                            </w:hyperlink>
                          </w:p>
                          <w:p w14:paraId="77167CC3" w14:textId="702D03EA" w:rsidR="00293782" w:rsidRPr="00293782" w:rsidRDefault="00293782" w:rsidP="00872564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F4B3F" id="Text Box 27" o:spid="_x0000_s1028" type="#_x0000_t202" style="position:absolute;margin-left:19.75pt;margin-top:208.65pt;width:126.7pt;height:21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" filled="f" stroked="f">
                <v:textbox inset="1.2mm,,1mm">
                  <w:txbxContent>
                    <w:p w14:paraId="10A4A490" w14:textId="35F878F2" w:rsidR="00E02BE0" w:rsidRPr="00E02BE0" w:rsidRDefault="00E02BE0" w:rsidP="00E02BE0">
                      <w:pPr>
                        <w:pStyle w:val="NoSpacing"/>
                      </w:pPr>
                      <w:hyperlink r:id="rId10" w:history="1">
                        <w:r>
                          <w:rPr>
                            <w:rStyle w:val="Hyperlink"/>
                          </w:rPr>
                          <w:t>L</w:t>
                        </w:r>
                        <w:r w:rsidRPr="00E02BE0">
                          <w:rPr>
                            <w:rStyle w:val="Hyperlink"/>
                          </w:rPr>
                          <w:t>inkedIn Profile</w:t>
                        </w:r>
                      </w:hyperlink>
                    </w:p>
                    <w:p w14:paraId="77167CC3" w14:textId="702D03EA" w:rsidR="00293782" w:rsidRPr="00293782" w:rsidRDefault="00293782" w:rsidP="00872564">
                      <w:pPr>
                        <w:pStyle w:val="NoSpacing"/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5665" behindDoc="0" locked="1" layoutInCell="1" allowOverlap="1" wp14:anchorId="3CB8B680" wp14:editId="153E2E22">
                <wp:simplePos x="0" y="0"/>
                <wp:positionH relativeFrom="column">
                  <wp:posOffset>248285</wp:posOffset>
                </wp:positionH>
                <wp:positionV relativeFrom="page">
                  <wp:posOffset>1501140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957727" w14:textId="4C410704" w:rsidR="00293782" w:rsidRPr="00293782" w:rsidRDefault="00E02BE0" w:rsidP="00872564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>
                              <w:t>Ontario,Canada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8B680" id="Text Box 29" o:spid="_x0000_s1029" type="#_x0000_t202" style="position:absolute;margin-left:19.55pt;margin-top:118.2pt;width:126.7pt;height:20.45pt;z-index:2516756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" filled="f" stroked="f">
                <v:textbox inset="1.2mm,,1mm">
                  <w:txbxContent>
                    <w:p w14:paraId="5D957727" w14:textId="4C410704" w:rsidR="00293782" w:rsidRPr="00293782" w:rsidRDefault="00E02BE0" w:rsidP="00872564">
                      <w:pPr>
                        <w:pStyle w:val="NoSpacing"/>
                      </w:pPr>
                      <w:proofErr w:type="spellStart"/>
                      <w:proofErr w:type="gramStart"/>
                      <w:r>
                        <w:t>Ontario,Canada</w:t>
                      </w:r>
                      <w:proofErr w:type="spellEnd"/>
                      <w:proofErr w:type="gramEnd"/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70545" behindDoc="0" locked="1" layoutInCell="1" allowOverlap="1" wp14:anchorId="0D7C9BD5" wp14:editId="0072E6D1">
                <wp:simplePos x="0" y="0"/>
                <wp:positionH relativeFrom="page">
                  <wp:posOffset>402590</wp:posOffset>
                </wp:positionH>
                <wp:positionV relativeFrom="page">
                  <wp:posOffset>1490345</wp:posOffset>
                </wp:positionV>
                <wp:extent cx="265176" cy="1399032"/>
                <wp:effectExtent l="0" t="0" r="1905" b="0"/>
                <wp:wrapNone/>
                <wp:docPr id="545224363" name="Group 17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176" cy="1399032"/>
                          <a:chOff x="0" y="0"/>
                          <a:chExt cx="262255" cy="1395730"/>
                        </a:xfrm>
                      </wpg:grpSpPr>
                      <pic:pic xmlns:pic="http://schemas.openxmlformats.org/drawingml/2006/picture">
                        <pic:nvPicPr>
                          <pic:cNvPr id="613390442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755539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622893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8033820" name="Graphic 40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137" y="1133475"/>
                            <a:ext cx="259979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7CA4AA" id="Group 17" o:spid="_x0000_s1026" alt="Contact info icons" style="position:absolute;margin-left:31.7pt;margin-top:117.35pt;width:20.9pt;height:110.15pt;z-index:251670545;mso-position-horizontal-relative:page;mso-position-vertical-relative:page;mso-width-relative:margin;mso-height-relative:margin" coordsize="2622,1395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">
                  <v:imagedata r:id="rId19" o:title=""/>
                </v:shape>
                <v:shape id="Graphic 31" o:spid="_x0000_s1028" type="#_x0000_t75" style="position:absolute;top:762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">
                  <v:imagedata r:id="rId20" o:title=""/>
                </v:shape>
                <v:shape id="Graphic 34" o:spid="_x0000_s1029" type="#_x0000_t75" style="position:absolute;top:381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">
                  <v:imagedata r:id="rId21" o:title=""/>
                </v:shape>
                <v:shape id="Graphic 40" o:spid="_x0000_s1030" type="#_x0000_t75" style="position:absolute;left:11;top:11334;width:2600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">
                  <v:imagedata r:id="rId22" o:title=""/>
                </v:shape>
                <w10:wrap anchorx="page" anchory="page"/>
                <w10:anchorlock/>
              </v:group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2353" behindDoc="0" locked="1" layoutInCell="1" allowOverlap="1" wp14:anchorId="530D8863" wp14:editId="49361B1A">
                <wp:simplePos x="0" y="0"/>
                <wp:positionH relativeFrom="page">
                  <wp:posOffset>457200</wp:posOffset>
                </wp:positionH>
                <wp:positionV relativeFrom="page">
                  <wp:posOffset>3117850</wp:posOffset>
                </wp:positionV>
                <wp:extent cx="1810512" cy="3145536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512" cy="31455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23248" w14:textId="6EF25D1A" w:rsidR="00E726D4" w:rsidRPr="00E726D4" w:rsidRDefault="00E02BE0" w:rsidP="00E726D4">
                            <w:pPr>
                              <w:pStyle w:val="Heading1"/>
                            </w:pPr>
                            <w:r>
                              <w:t>Skills</w:t>
                            </w:r>
                          </w:p>
                          <w:p w14:paraId="63D2E11B" w14:textId="3700C77A" w:rsidR="002021A0" w:rsidRDefault="00E02BE0" w:rsidP="00E726D4">
                            <w:pPr>
                              <w:pStyle w:val="List"/>
                              <w:rPr>
                                <w:b/>
                                <w:bCs/>
                              </w:rPr>
                            </w:pPr>
                            <w:r w:rsidRPr="00E02BE0">
                              <w:rPr>
                                <w:b/>
                                <w:bCs/>
                              </w:rPr>
                              <w:t>Web Development</w:t>
                            </w:r>
                          </w:p>
                          <w:p w14:paraId="584D63E5" w14:textId="60AA083F" w:rsidR="00E02BE0" w:rsidRPr="00E02BE0" w:rsidRDefault="00E02BE0" w:rsidP="00E02BE0">
                            <w:pPr>
                              <w:pStyle w:val="List"/>
                            </w:pPr>
                            <w:proofErr w:type="gramStart"/>
                            <w:r w:rsidRPr="00E02BE0">
                              <w:t xml:space="preserve">HTML </w:t>
                            </w:r>
                            <w:r>
                              <w:t>,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E02BE0">
                              <w:t>CSS</w:t>
                            </w:r>
                            <w:r>
                              <w:t xml:space="preserve">, </w:t>
                            </w:r>
                            <w:proofErr w:type="gramStart"/>
                            <w:r w:rsidRPr="00E02BE0">
                              <w:t xml:space="preserve">Sass </w:t>
                            </w:r>
                            <w:r>
                              <w:t>,</w:t>
                            </w:r>
                            <w:r w:rsidRPr="00E02BE0">
                              <w:t>JavaScript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7453C841" w14:textId="45B55367" w:rsidR="00E02BE0" w:rsidRDefault="00E02BE0" w:rsidP="00E02BE0">
                            <w:pPr>
                              <w:pStyle w:val="List"/>
                              <w:ind w:left="0" w:firstLine="0"/>
                            </w:pPr>
                            <w:r w:rsidRPr="00E02BE0">
                              <w:t>MERN Stack (MongoDB, Express.js, React.js, Node.js).</w:t>
                            </w:r>
                          </w:p>
                          <w:p w14:paraId="4E5E2ABC" w14:textId="1B03E5F8" w:rsidR="00E02BE0" w:rsidRDefault="00E02BE0" w:rsidP="00E02BE0">
                            <w:pPr>
                              <w:pStyle w:val="List"/>
                              <w:ind w:left="0" w:firstLine="0"/>
                              <w:rPr>
                                <w:b/>
                                <w:bCs/>
                              </w:rPr>
                            </w:pPr>
                            <w:r w:rsidRPr="00E02BE0">
                              <w:rPr>
                                <w:b/>
                                <w:bCs/>
                              </w:rPr>
                              <w:t>Software &amp; Databases</w:t>
                            </w:r>
                          </w:p>
                          <w:p w14:paraId="7A874113" w14:textId="4CDA2369" w:rsidR="00E02BE0" w:rsidRDefault="00E02BE0" w:rsidP="00E02BE0">
                            <w:pPr>
                              <w:pStyle w:val="List"/>
                              <w:ind w:left="0" w:firstLine="0"/>
                              <w:rPr>
                                <w:lang w:val="fr-FR"/>
                              </w:rPr>
                            </w:pPr>
                            <w:r w:rsidRPr="00E02BE0">
                              <w:rPr>
                                <w:lang w:val="fr-FR"/>
                              </w:rPr>
                              <w:t xml:space="preserve">C# </w:t>
                            </w:r>
                            <w:proofErr w:type="gramStart"/>
                            <w:r w:rsidRPr="00E02BE0">
                              <w:rPr>
                                <w:lang w:val="fr-FR"/>
                              </w:rPr>
                              <w:t>ASP.NET ,</w:t>
                            </w:r>
                            <w:proofErr w:type="gramEnd"/>
                            <w:r w:rsidRPr="00E02BE0">
                              <w:rPr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 w:rsidRPr="00E02BE0">
                              <w:rPr>
                                <w:lang w:val="fr-FR"/>
                              </w:rPr>
                              <w:t>Java ,</w:t>
                            </w:r>
                            <w:proofErr w:type="gramEnd"/>
                            <w:r w:rsidRPr="00E02BE0">
                              <w:rPr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 w:rsidRPr="00E02BE0">
                              <w:rPr>
                                <w:lang w:val="fr-FR"/>
                              </w:rPr>
                              <w:t>MySQL ,</w:t>
                            </w:r>
                            <w:proofErr w:type="gramEnd"/>
                            <w:r w:rsidRPr="00E02BE0">
                              <w:rPr>
                                <w:lang w:val="fr-FR"/>
                              </w:rPr>
                              <w:t xml:space="preserve"> IBM DB2</w:t>
                            </w:r>
                          </w:p>
                          <w:p w14:paraId="289A04BE" w14:textId="6BF46833" w:rsidR="00E02BE0" w:rsidRPr="00E02BE0" w:rsidRDefault="00E02BE0" w:rsidP="00E02BE0">
                            <w:pPr>
                              <w:pStyle w:val="List"/>
                              <w:ind w:left="0" w:firstLine="0"/>
                            </w:pPr>
                            <w:r w:rsidRPr="00E02BE0">
                              <w:t>Tools &amp; Testing</w:t>
                            </w:r>
                          </w:p>
                          <w:p w14:paraId="50D686B9" w14:textId="2AF328E8" w:rsidR="00E02BE0" w:rsidRPr="00E02BE0" w:rsidRDefault="00E02BE0" w:rsidP="00E02BE0">
                            <w:pPr>
                              <w:pStyle w:val="List"/>
                              <w:ind w:left="0" w:firstLine="0"/>
                            </w:pPr>
                            <w:r w:rsidRPr="00E02BE0">
                              <w:t xml:space="preserve">UI/UX </w:t>
                            </w:r>
                            <w:proofErr w:type="gramStart"/>
                            <w:r w:rsidRPr="00E02BE0">
                              <w:t>Design ,</w:t>
                            </w:r>
                            <w:proofErr w:type="gramEnd"/>
                            <w:r w:rsidRPr="00E02BE0">
                              <w:t xml:space="preserve"> </w:t>
                            </w:r>
                            <w:proofErr w:type="gramStart"/>
                            <w:r w:rsidRPr="00E02BE0">
                              <w:t>Cypress ,</w:t>
                            </w:r>
                            <w:proofErr w:type="gramEnd"/>
                            <w:r w:rsidRPr="00E02BE0">
                              <w:t xml:space="preserve"> Jasmin </w:t>
                            </w:r>
                            <w:proofErr w:type="gramStart"/>
                            <w:r w:rsidRPr="00E02BE0">
                              <w:t>Testing ,</w:t>
                            </w:r>
                            <w:proofErr w:type="gramEnd"/>
                            <w:r w:rsidRPr="00E02BE0">
                              <w:t xml:space="preserve"> </w:t>
                            </w:r>
                            <w:r>
                              <w:t xml:space="preserve">Website Builders for e.g. </w:t>
                            </w:r>
                            <w:proofErr w:type="gramStart"/>
                            <w:r w:rsidRPr="00E02BE0">
                              <w:t>Wix ,</w:t>
                            </w:r>
                            <w:proofErr w:type="gramEnd"/>
                            <w:r w:rsidRPr="00E02BE0">
                              <w:t xml:space="preserve"> Canva.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D8863" id="Text Box 12" o:spid="_x0000_s1030" type="#_x0000_t202" style="position:absolute;margin-left:36pt;margin-top:245.5pt;width:142.55pt;height:247.7pt;z-index:25166235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" filled="f" stroked="f">
                <v:textbox>
                  <w:txbxContent>
                    <w:p w14:paraId="56B23248" w14:textId="6EF25D1A" w:rsidR="00E726D4" w:rsidRPr="00E726D4" w:rsidRDefault="00E02BE0" w:rsidP="00E726D4">
                      <w:pPr>
                        <w:pStyle w:val="Heading1"/>
                      </w:pPr>
                      <w:r>
                        <w:t>Skills</w:t>
                      </w:r>
                    </w:p>
                    <w:p w14:paraId="63D2E11B" w14:textId="3700C77A" w:rsidR="002021A0" w:rsidRDefault="00E02BE0" w:rsidP="00E726D4">
                      <w:pPr>
                        <w:pStyle w:val="List"/>
                        <w:rPr>
                          <w:b/>
                          <w:bCs/>
                        </w:rPr>
                      </w:pPr>
                      <w:r w:rsidRPr="00E02BE0">
                        <w:rPr>
                          <w:b/>
                          <w:bCs/>
                        </w:rPr>
                        <w:t>Web Development</w:t>
                      </w:r>
                    </w:p>
                    <w:p w14:paraId="584D63E5" w14:textId="60AA083F" w:rsidR="00E02BE0" w:rsidRPr="00E02BE0" w:rsidRDefault="00E02BE0" w:rsidP="00E02BE0">
                      <w:pPr>
                        <w:pStyle w:val="List"/>
                      </w:pPr>
                      <w:proofErr w:type="gramStart"/>
                      <w:r w:rsidRPr="00E02BE0">
                        <w:t xml:space="preserve">HTML </w:t>
                      </w:r>
                      <w:r>
                        <w:t>,</w:t>
                      </w:r>
                      <w:proofErr w:type="gramEnd"/>
                      <w:r>
                        <w:t xml:space="preserve"> </w:t>
                      </w:r>
                      <w:r w:rsidRPr="00E02BE0">
                        <w:t>CSS</w:t>
                      </w:r>
                      <w:r>
                        <w:t xml:space="preserve">, </w:t>
                      </w:r>
                      <w:proofErr w:type="gramStart"/>
                      <w:r w:rsidRPr="00E02BE0">
                        <w:t xml:space="preserve">Sass </w:t>
                      </w:r>
                      <w:r>
                        <w:t>,</w:t>
                      </w:r>
                      <w:r w:rsidRPr="00E02BE0">
                        <w:t>JavaScript</w:t>
                      </w:r>
                      <w:proofErr w:type="gramEnd"/>
                      <w:r>
                        <w:t>,</w:t>
                      </w:r>
                    </w:p>
                    <w:p w14:paraId="7453C841" w14:textId="45B55367" w:rsidR="00E02BE0" w:rsidRDefault="00E02BE0" w:rsidP="00E02BE0">
                      <w:pPr>
                        <w:pStyle w:val="List"/>
                        <w:ind w:left="0" w:firstLine="0"/>
                      </w:pPr>
                      <w:r w:rsidRPr="00E02BE0">
                        <w:t>MERN Stack (MongoDB, Express.js, React.js, Node.js).</w:t>
                      </w:r>
                    </w:p>
                    <w:p w14:paraId="4E5E2ABC" w14:textId="1B03E5F8" w:rsidR="00E02BE0" w:rsidRDefault="00E02BE0" w:rsidP="00E02BE0">
                      <w:pPr>
                        <w:pStyle w:val="List"/>
                        <w:ind w:left="0" w:firstLine="0"/>
                        <w:rPr>
                          <w:b/>
                          <w:bCs/>
                        </w:rPr>
                      </w:pPr>
                      <w:r w:rsidRPr="00E02BE0">
                        <w:rPr>
                          <w:b/>
                          <w:bCs/>
                        </w:rPr>
                        <w:t>Software &amp; Databases</w:t>
                      </w:r>
                    </w:p>
                    <w:p w14:paraId="7A874113" w14:textId="4CDA2369" w:rsidR="00E02BE0" w:rsidRDefault="00E02BE0" w:rsidP="00E02BE0">
                      <w:pPr>
                        <w:pStyle w:val="List"/>
                        <w:ind w:left="0" w:firstLine="0"/>
                        <w:rPr>
                          <w:lang w:val="fr-FR"/>
                        </w:rPr>
                      </w:pPr>
                      <w:r w:rsidRPr="00E02BE0">
                        <w:rPr>
                          <w:lang w:val="fr-FR"/>
                        </w:rPr>
                        <w:t xml:space="preserve">C# </w:t>
                      </w:r>
                      <w:proofErr w:type="gramStart"/>
                      <w:r w:rsidRPr="00E02BE0">
                        <w:rPr>
                          <w:lang w:val="fr-FR"/>
                        </w:rPr>
                        <w:t>ASP.NET ,</w:t>
                      </w:r>
                      <w:proofErr w:type="gramEnd"/>
                      <w:r w:rsidRPr="00E02BE0">
                        <w:rPr>
                          <w:lang w:val="fr-FR"/>
                        </w:rPr>
                        <w:t xml:space="preserve"> </w:t>
                      </w:r>
                      <w:proofErr w:type="gramStart"/>
                      <w:r w:rsidRPr="00E02BE0">
                        <w:rPr>
                          <w:lang w:val="fr-FR"/>
                        </w:rPr>
                        <w:t>Java ,</w:t>
                      </w:r>
                      <w:proofErr w:type="gramEnd"/>
                      <w:r w:rsidRPr="00E02BE0">
                        <w:rPr>
                          <w:lang w:val="fr-FR"/>
                        </w:rPr>
                        <w:t xml:space="preserve"> </w:t>
                      </w:r>
                      <w:proofErr w:type="gramStart"/>
                      <w:r w:rsidRPr="00E02BE0">
                        <w:rPr>
                          <w:lang w:val="fr-FR"/>
                        </w:rPr>
                        <w:t>MySQL ,</w:t>
                      </w:r>
                      <w:proofErr w:type="gramEnd"/>
                      <w:r w:rsidRPr="00E02BE0">
                        <w:rPr>
                          <w:lang w:val="fr-FR"/>
                        </w:rPr>
                        <w:t xml:space="preserve"> IBM DB2</w:t>
                      </w:r>
                    </w:p>
                    <w:p w14:paraId="289A04BE" w14:textId="6BF46833" w:rsidR="00E02BE0" w:rsidRPr="00E02BE0" w:rsidRDefault="00E02BE0" w:rsidP="00E02BE0">
                      <w:pPr>
                        <w:pStyle w:val="List"/>
                        <w:ind w:left="0" w:firstLine="0"/>
                      </w:pPr>
                      <w:r w:rsidRPr="00E02BE0">
                        <w:t>Tools &amp; Testing</w:t>
                      </w:r>
                    </w:p>
                    <w:p w14:paraId="50D686B9" w14:textId="2AF328E8" w:rsidR="00E02BE0" w:rsidRPr="00E02BE0" w:rsidRDefault="00E02BE0" w:rsidP="00E02BE0">
                      <w:pPr>
                        <w:pStyle w:val="List"/>
                        <w:ind w:left="0" w:firstLine="0"/>
                      </w:pPr>
                      <w:r w:rsidRPr="00E02BE0">
                        <w:t xml:space="preserve">UI/UX </w:t>
                      </w:r>
                      <w:proofErr w:type="gramStart"/>
                      <w:r w:rsidRPr="00E02BE0">
                        <w:t>Design ,</w:t>
                      </w:r>
                      <w:proofErr w:type="gramEnd"/>
                      <w:r w:rsidRPr="00E02BE0">
                        <w:t xml:space="preserve"> </w:t>
                      </w:r>
                      <w:proofErr w:type="gramStart"/>
                      <w:r w:rsidRPr="00E02BE0">
                        <w:t>Cypress ,</w:t>
                      </w:r>
                      <w:proofErr w:type="gramEnd"/>
                      <w:r w:rsidRPr="00E02BE0">
                        <w:t xml:space="preserve"> Jasmin </w:t>
                      </w:r>
                      <w:proofErr w:type="gramStart"/>
                      <w:r w:rsidRPr="00E02BE0">
                        <w:t>Testing ,</w:t>
                      </w:r>
                      <w:proofErr w:type="gramEnd"/>
                      <w:r w:rsidRPr="00E02BE0">
                        <w:t xml:space="preserve"> </w:t>
                      </w:r>
                      <w:r>
                        <w:t xml:space="preserve">Website Builders for e.g. </w:t>
                      </w:r>
                      <w:proofErr w:type="gramStart"/>
                      <w:r w:rsidRPr="00E02BE0">
                        <w:t>Wix ,</w:t>
                      </w:r>
                      <w:proofErr w:type="gramEnd"/>
                      <w:r w:rsidRPr="00E02BE0">
                        <w:t xml:space="preserve"> Canva.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3BBA9148" wp14:editId="7F645304">
                <wp:simplePos x="0" y="0"/>
                <wp:positionH relativeFrom="page">
                  <wp:posOffset>457200</wp:posOffset>
                </wp:positionH>
                <wp:positionV relativeFrom="page">
                  <wp:posOffset>6455410</wp:posOffset>
                </wp:positionV>
                <wp:extent cx="1810512" cy="3236976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512" cy="32369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AD44F" w14:textId="77777777" w:rsidR="00E726D4" w:rsidRPr="00E726D4" w:rsidRDefault="00E726D4" w:rsidP="00C57D1E">
                            <w:pPr>
                              <w:pStyle w:val="NoSpacing"/>
                            </w:pPr>
                          </w:p>
                          <w:p w14:paraId="39569A45" w14:textId="634181E3" w:rsidR="00E726D4" w:rsidRDefault="00481685" w:rsidP="00481685">
                            <w:pPr>
                              <w:pStyle w:val="Heading1"/>
                            </w:pPr>
                            <w:r>
                              <w:t>Certifications</w:t>
                            </w:r>
                          </w:p>
                          <w:p w14:paraId="55878E73" w14:textId="2023FBDB" w:rsidR="00481685" w:rsidRDefault="00481685" w:rsidP="00C57D1E">
                            <w:pPr>
                              <w:pStyle w:val="NoSpacing"/>
                            </w:pPr>
                            <w:hyperlink r:id="rId23" w:history="1">
                              <w:r w:rsidRPr="00481685">
                                <w:rPr>
                                  <w:rStyle w:val="Hyperlink"/>
                                  <w:b/>
                                  <w:bCs/>
                                </w:rPr>
                                <w:t>MERN Essential Training</w:t>
                              </w:r>
                              <w:r w:rsidRPr="00481685">
                                <w:rPr>
                                  <w:rStyle w:val="Hyperlink"/>
                                </w:rPr>
                                <w:t xml:space="preserve"> – LinkedIn Certificate</w:t>
                              </w:r>
                            </w:hyperlink>
                          </w:p>
                          <w:p w14:paraId="09662921" w14:textId="383EE93C" w:rsidR="00481685" w:rsidRDefault="00DC3833" w:rsidP="00C57D1E">
                            <w:pPr>
                              <w:pStyle w:val="NoSpacing"/>
                            </w:pPr>
                            <w:hyperlink r:id="rId24" w:history="1">
                              <w:r w:rsidR="00481685" w:rsidRPr="00DC3833">
                                <w:rPr>
                                  <w:rStyle w:val="Hyperlink"/>
                                  <w:b/>
                                  <w:bCs/>
                                </w:rPr>
                                <w:t>Learn CSS: Transitions and Animations</w:t>
                              </w:r>
                              <w:r w:rsidR="00481685" w:rsidRPr="00DC3833">
                                <w:rPr>
                                  <w:rStyle w:val="Hyperlink"/>
                                </w:rPr>
                                <w:t xml:space="preserve"> – </w:t>
                              </w:r>
                              <w:proofErr w:type="spellStart"/>
                              <w:r w:rsidR="00481685" w:rsidRPr="00DC3833">
                                <w:rPr>
                                  <w:rStyle w:val="Hyperlink"/>
                                </w:rPr>
                                <w:t>Codecademy</w:t>
                              </w:r>
                              <w:proofErr w:type="spellEnd"/>
                            </w:hyperlink>
                            <w:r w:rsidR="00481685" w:rsidRPr="00481685">
                              <w:t xml:space="preserve"> Certificate</w:t>
                            </w:r>
                          </w:p>
                          <w:p w14:paraId="27FBFC01" w14:textId="238348A7" w:rsidR="00481685" w:rsidRDefault="00DC3833" w:rsidP="00C57D1E">
                            <w:pPr>
                              <w:pStyle w:val="NoSpacing"/>
                            </w:pPr>
                            <w:hyperlink r:id="rId25" w:history="1">
                              <w:r w:rsidR="00481685" w:rsidRPr="00DC3833">
                                <w:rPr>
                                  <w:rStyle w:val="Hyperlink"/>
                                  <w:b/>
                                  <w:bCs/>
                                </w:rPr>
                                <w:t>Learn CSS</w:t>
                              </w:r>
                              <w:r w:rsidR="00481685" w:rsidRPr="00DC3833">
                                <w:rPr>
                                  <w:rStyle w:val="Hyperlink"/>
                                </w:rPr>
                                <w:t xml:space="preserve"> – </w:t>
                              </w:r>
                              <w:proofErr w:type="spellStart"/>
                              <w:r w:rsidR="00481685" w:rsidRPr="00DC3833">
                                <w:rPr>
                                  <w:rStyle w:val="Hyperlink"/>
                                </w:rPr>
                                <w:t>Codecademy</w:t>
                              </w:r>
                              <w:proofErr w:type="spellEnd"/>
                              <w:r w:rsidR="00481685" w:rsidRPr="00DC3833">
                                <w:rPr>
                                  <w:rStyle w:val="Hyperlink"/>
                                </w:rPr>
                                <w:t xml:space="preserve"> Certificate</w:t>
                              </w:r>
                            </w:hyperlink>
                          </w:p>
                          <w:p w14:paraId="4DE6B7CF" w14:textId="2A646CAD" w:rsidR="00481685" w:rsidRPr="00E726D4" w:rsidRDefault="00DC3833" w:rsidP="00C57D1E">
                            <w:pPr>
                              <w:pStyle w:val="NoSpacing"/>
                            </w:pPr>
                            <w:hyperlink r:id="rId26" w:history="1">
                              <w:r w:rsidR="00481685" w:rsidRPr="00DC3833">
                                <w:rPr>
                                  <w:rStyle w:val="Hyperlink"/>
                                  <w:b/>
                                  <w:bCs/>
                                </w:rPr>
                                <w:t>Learn HTML</w:t>
                              </w:r>
                              <w:r w:rsidR="00481685" w:rsidRPr="00DC3833">
                                <w:rPr>
                                  <w:rStyle w:val="Hyperlink"/>
                                </w:rPr>
                                <w:t xml:space="preserve"> – </w:t>
                              </w:r>
                              <w:proofErr w:type="spellStart"/>
                              <w:r w:rsidR="00481685" w:rsidRPr="00DC3833">
                                <w:rPr>
                                  <w:rStyle w:val="Hyperlink"/>
                                </w:rPr>
                                <w:t>Codecademy</w:t>
                              </w:r>
                              <w:proofErr w:type="spellEnd"/>
                              <w:r w:rsidR="00481685" w:rsidRPr="00DC3833">
                                <w:rPr>
                                  <w:rStyle w:val="Hyperlink"/>
                                </w:rPr>
                                <w:t xml:space="preserve"> Certificate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A9148" id="Text Box 22" o:spid="_x0000_s1031" type="#_x0000_t202" style="position:absolute;margin-left:36pt;margin-top:508.3pt;width:142.55pt;height:254.9pt;z-index:2516633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" filled="f" stroked="f">
                <v:textbox>
                  <w:txbxContent>
                    <w:p w14:paraId="315AD44F" w14:textId="77777777" w:rsidR="00E726D4" w:rsidRPr="00E726D4" w:rsidRDefault="00E726D4" w:rsidP="00C57D1E">
                      <w:pPr>
                        <w:pStyle w:val="NoSpacing"/>
                      </w:pPr>
                    </w:p>
                    <w:p w14:paraId="39569A45" w14:textId="634181E3" w:rsidR="00E726D4" w:rsidRDefault="00481685" w:rsidP="00481685">
                      <w:pPr>
                        <w:pStyle w:val="Heading1"/>
                      </w:pPr>
                      <w:r>
                        <w:t>Certifications</w:t>
                      </w:r>
                    </w:p>
                    <w:p w14:paraId="55878E73" w14:textId="2023FBDB" w:rsidR="00481685" w:rsidRDefault="00481685" w:rsidP="00C57D1E">
                      <w:pPr>
                        <w:pStyle w:val="NoSpacing"/>
                      </w:pPr>
                      <w:hyperlink r:id="rId27" w:history="1">
                        <w:r w:rsidRPr="00481685">
                          <w:rPr>
                            <w:rStyle w:val="Hyperlink"/>
                            <w:b/>
                            <w:bCs/>
                          </w:rPr>
                          <w:t>MERN Essential Training</w:t>
                        </w:r>
                        <w:r w:rsidRPr="00481685">
                          <w:rPr>
                            <w:rStyle w:val="Hyperlink"/>
                          </w:rPr>
                          <w:t xml:space="preserve"> – LinkedIn Certificate</w:t>
                        </w:r>
                      </w:hyperlink>
                    </w:p>
                    <w:p w14:paraId="09662921" w14:textId="383EE93C" w:rsidR="00481685" w:rsidRDefault="00DC3833" w:rsidP="00C57D1E">
                      <w:pPr>
                        <w:pStyle w:val="NoSpacing"/>
                      </w:pPr>
                      <w:hyperlink r:id="rId28" w:history="1">
                        <w:r w:rsidR="00481685" w:rsidRPr="00DC3833">
                          <w:rPr>
                            <w:rStyle w:val="Hyperlink"/>
                            <w:b/>
                            <w:bCs/>
                          </w:rPr>
                          <w:t>Learn CSS: Transitions and Animations</w:t>
                        </w:r>
                        <w:r w:rsidR="00481685" w:rsidRPr="00DC3833">
                          <w:rPr>
                            <w:rStyle w:val="Hyperlink"/>
                          </w:rPr>
                          <w:t xml:space="preserve"> – </w:t>
                        </w:r>
                        <w:proofErr w:type="spellStart"/>
                        <w:r w:rsidR="00481685" w:rsidRPr="00DC3833">
                          <w:rPr>
                            <w:rStyle w:val="Hyperlink"/>
                          </w:rPr>
                          <w:t>Codecademy</w:t>
                        </w:r>
                        <w:proofErr w:type="spellEnd"/>
                      </w:hyperlink>
                      <w:r w:rsidR="00481685" w:rsidRPr="00481685">
                        <w:t xml:space="preserve"> Certificate</w:t>
                      </w:r>
                    </w:p>
                    <w:p w14:paraId="27FBFC01" w14:textId="238348A7" w:rsidR="00481685" w:rsidRDefault="00DC3833" w:rsidP="00C57D1E">
                      <w:pPr>
                        <w:pStyle w:val="NoSpacing"/>
                      </w:pPr>
                      <w:hyperlink r:id="rId29" w:history="1">
                        <w:r w:rsidR="00481685" w:rsidRPr="00DC3833">
                          <w:rPr>
                            <w:rStyle w:val="Hyperlink"/>
                            <w:b/>
                            <w:bCs/>
                          </w:rPr>
                          <w:t>Learn CSS</w:t>
                        </w:r>
                        <w:r w:rsidR="00481685" w:rsidRPr="00DC3833">
                          <w:rPr>
                            <w:rStyle w:val="Hyperlink"/>
                          </w:rPr>
                          <w:t xml:space="preserve"> – </w:t>
                        </w:r>
                        <w:proofErr w:type="spellStart"/>
                        <w:r w:rsidR="00481685" w:rsidRPr="00DC3833">
                          <w:rPr>
                            <w:rStyle w:val="Hyperlink"/>
                          </w:rPr>
                          <w:t>Codecademy</w:t>
                        </w:r>
                        <w:proofErr w:type="spellEnd"/>
                        <w:r w:rsidR="00481685" w:rsidRPr="00DC3833">
                          <w:rPr>
                            <w:rStyle w:val="Hyperlink"/>
                          </w:rPr>
                          <w:t xml:space="preserve"> Certificate</w:t>
                        </w:r>
                      </w:hyperlink>
                    </w:p>
                    <w:p w14:paraId="4DE6B7CF" w14:textId="2A646CAD" w:rsidR="00481685" w:rsidRPr="00E726D4" w:rsidRDefault="00DC3833" w:rsidP="00C57D1E">
                      <w:pPr>
                        <w:pStyle w:val="NoSpacing"/>
                      </w:pPr>
                      <w:hyperlink r:id="rId30" w:history="1">
                        <w:r w:rsidR="00481685" w:rsidRPr="00DC3833">
                          <w:rPr>
                            <w:rStyle w:val="Hyperlink"/>
                            <w:b/>
                            <w:bCs/>
                          </w:rPr>
                          <w:t>Learn HTML</w:t>
                        </w:r>
                        <w:r w:rsidR="00481685" w:rsidRPr="00DC3833">
                          <w:rPr>
                            <w:rStyle w:val="Hyperlink"/>
                          </w:rPr>
                          <w:t xml:space="preserve"> – </w:t>
                        </w:r>
                        <w:proofErr w:type="spellStart"/>
                        <w:r w:rsidR="00481685" w:rsidRPr="00DC3833">
                          <w:rPr>
                            <w:rStyle w:val="Hyperlink"/>
                          </w:rPr>
                          <w:t>Codecademy</w:t>
                        </w:r>
                        <w:proofErr w:type="spellEnd"/>
                        <w:r w:rsidR="00481685" w:rsidRPr="00DC3833">
                          <w:rPr>
                            <w:rStyle w:val="Hyperlink"/>
                          </w:rPr>
                          <w:t xml:space="preserve"> Certificate</w:t>
                        </w:r>
                      </w:hyperlink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46D1B4D1" wp14:editId="1D70066E">
                <wp:simplePos x="0" y="0"/>
                <wp:positionH relativeFrom="page">
                  <wp:posOffset>2405380</wp:posOffset>
                </wp:positionH>
                <wp:positionV relativeFrom="page">
                  <wp:posOffset>3173095</wp:posOffset>
                </wp:positionV>
                <wp:extent cx="5154295" cy="6665595"/>
                <wp:effectExtent l="0" t="0" r="8255" b="190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295" cy="666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FFB56" w14:textId="77777777" w:rsidR="00E726D4" w:rsidRPr="00E726D4" w:rsidRDefault="00E726D4" w:rsidP="00E726D4">
                            <w:pPr>
                              <w:pStyle w:val="Heading1"/>
                            </w:pPr>
                            <w:r w:rsidRPr="00E726D4">
                              <w:t>Professional Experience</w:t>
                            </w:r>
                          </w:p>
                          <w:p w14:paraId="71DCF18C" w14:textId="77777777" w:rsidR="0006157E" w:rsidRDefault="0006157E" w:rsidP="00E726D4">
                            <w:pPr>
                              <w:pStyle w:val="Heading2"/>
                              <w:rPr>
                                <w:b/>
                                <w:bCs w:val="0"/>
                              </w:rPr>
                            </w:pPr>
                            <w:r w:rsidRPr="0006157E">
                              <w:rPr>
                                <w:b/>
                                <w:bCs w:val="0"/>
                              </w:rPr>
                              <w:t>Volunteer Web Developer</w:t>
                            </w:r>
                          </w:p>
                          <w:p w14:paraId="0C09D6A8" w14:textId="76939C68" w:rsidR="00E726D4" w:rsidRPr="00E726D4" w:rsidRDefault="0006157E" w:rsidP="00E726D4">
                            <w:pPr>
                              <w:pStyle w:val="Heading2"/>
                            </w:pPr>
                            <w:r w:rsidRPr="0006157E">
                              <w:rPr>
                                <w:b/>
                                <w:bCs w:val="0"/>
                              </w:rPr>
                              <w:t>Trizan, Toronto, ON</w:t>
                            </w:r>
                            <w:r w:rsidR="00E726D4" w:rsidRPr="0006157E">
                              <w:rPr>
                                <w:b/>
                                <w:bCs w:val="0"/>
                              </w:rPr>
                              <w:tab/>
                            </w:r>
                            <w:r w:rsidRPr="0006157E">
                              <w:rPr>
                                <w:b/>
                                <w:bCs w:val="0"/>
                              </w:rPr>
                              <w:t>Jan 2025 – Jul 2025</w:t>
                            </w:r>
                          </w:p>
                          <w:p w14:paraId="6CCA723C" w14:textId="62D687B8" w:rsidR="0006157E" w:rsidRPr="0006157E" w:rsidRDefault="0006157E" w:rsidP="0006157E">
                            <w:pPr>
                              <w:pStyle w:val="ListBullet"/>
                              <w:ind w:left="720"/>
                            </w:pPr>
                            <w:r w:rsidRPr="0006157E">
                              <w:t>Actively participated in the full software development lifecycle, including front-end and back-end development.</w:t>
                            </w:r>
                          </w:p>
                          <w:p w14:paraId="496D9BB5" w14:textId="13E37187" w:rsidR="0006157E" w:rsidRPr="0006157E" w:rsidRDefault="0006157E" w:rsidP="0006157E">
                            <w:pPr>
                              <w:pStyle w:val="ListBullet"/>
                              <w:ind w:left="720"/>
                            </w:pPr>
                            <w:r w:rsidRPr="0006157E">
                              <w:t>Developed technical documentation and contributed to UI/UX design.</w:t>
                            </w:r>
                          </w:p>
                          <w:p w14:paraId="7C84FDB0" w14:textId="68325221" w:rsidR="00E726D4" w:rsidRPr="0006157E" w:rsidRDefault="0006157E" w:rsidP="00E726D4">
                            <w:pPr>
                              <w:pStyle w:val="Heading2"/>
                              <w:rPr>
                                <w:b/>
                                <w:bCs w:val="0"/>
                              </w:rPr>
                            </w:pPr>
                            <w:r w:rsidRPr="0006157E">
                              <w:rPr>
                                <w:b/>
                                <w:bCs w:val="0"/>
                              </w:rPr>
                              <w:t xml:space="preserve">Remote Technical Support </w:t>
                            </w:r>
                            <w:proofErr w:type="gramStart"/>
                            <w:r w:rsidRPr="0006157E">
                              <w:rPr>
                                <w:b/>
                                <w:bCs w:val="0"/>
                              </w:rPr>
                              <w:t xml:space="preserve">/ </w:t>
                            </w:r>
                            <w:r w:rsidRPr="0006157E">
                              <w:rPr>
                                <w:b/>
                                <w:bCs w:val="0"/>
                              </w:rPr>
                              <w:t xml:space="preserve"> Computer</w:t>
                            </w:r>
                            <w:proofErr w:type="gramEnd"/>
                            <w:r w:rsidRPr="0006157E">
                              <w:rPr>
                                <w:b/>
                                <w:bCs w:val="0"/>
                              </w:rPr>
                              <w:t xml:space="preserve"> Science</w:t>
                            </w:r>
                            <w:r w:rsidRPr="0006157E">
                              <w:rPr>
                                <w:b/>
                                <w:bCs w:val="0"/>
                              </w:rPr>
                              <w:t xml:space="preserve"> Teacher</w:t>
                            </w:r>
                            <w:r>
                              <w:rPr>
                                <w:b/>
                                <w:bCs w:val="0"/>
                              </w:rPr>
                              <w:t xml:space="preserve">    </w:t>
                            </w:r>
                            <w:r w:rsidRPr="0006157E">
                              <w:rPr>
                                <w:b/>
                                <w:bCs w:val="0"/>
                              </w:rPr>
                              <w:t>j</w:t>
                            </w:r>
                            <w:r w:rsidRPr="0006157E">
                              <w:rPr>
                                <w:b/>
                                <w:bCs w:val="0"/>
                                <w:i/>
                                <w:iCs/>
                              </w:rPr>
                              <w:t>un</w:t>
                            </w:r>
                            <w:r>
                              <w:rPr>
                                <w:b/>
                                <w:bCs w:val="0"/>
                                <w:i/>
                                <w:iCs/>
                              </w:rPr>
                              <w:t xml:space="preserve"> </w:t>
                            </w:r>
                            <w:r w:rsidRPr="0006157E">
                              <w:rPr>
                                <w:b/>
                                <w:bCs w:val="0"/>
                                <w:i/>
                                <w:iCs/>
                              </w:rPr>
                              <w:t>2016 – Jun 2021</w:t>
                            </w:r>
                          </w:p>
                          <w:p w14:paraId="150555BB" w14:textId="4E36EDDD" w:rsidR="00E726D4" w:rsidRPr="0006157E" w:rsidRDefault="0006157E" w:rsidP="00E726D4">
                            <w:pPr>
                              <w:pStyle w:val="Heading3"/>
                              <w:rPr>
                                <w:b/>
                              </w:rPr>
                            </w:pPr>
                            <w:r w:rsidRPr="0006157E">
                              <w:rPr>
                                <w:b/>
                              </w:rPr>
                              <w:t>Lahore Grammar School</w:t>
                            </w:r>
                          </w:p>
                          <w:p w14:paraId="1ECA2E71" w14:textId="66229512" w:rsidR="0006157E" w:rsidRPr="0006157E" w:rsidRDefault="0006157E" w:rsidP="0006157E">
                            <w:pPr>
                              <w:pStyle w:val="ListBullet"/>
                              <w:ind w:left="720"/>
                            </w:pPr>
                            <w:r w:rsidRPr="0006157E">
                              <w:t>Provided technical support for IB PYP virtual exhibitions, including video editing and virtual background design.</w:t>
                            </w:r>
                          </w:p>
                          <w:p w14:paraId="4D645E98" w14:textId="39C610E6" w:rsidR="0006157E" w:rsidRPr="0006157E" w:rsidRDefault="0006157E" w:rsidP="0006157E">
                            <w:pPr>
                              <w:pStyle w:val="ListBullet"/>
                              <w:ind w:left="720"/>
                            </w:pPr>
                            <w:r w:rsidRPr="0006157E">
                              <w:t>Taught Computer Science to grades 6-8 and designed coding curricula involving SQL and IBM DB2.</w:t>
                            </w:r>
                          </w:p>
                          <w:p w14:paraId="1E8DDA3E" w14:textId="6EB5A8B2" w:rsidR="0006157E" w:rsidRDefault="0006157E" w:rsidP="0006157E">
                            <w:pPr>
                              <w:pStyle w:val="ListBullet"/>
                              <w:ind w:left="720"/>
                            </w:pPr>
                            <w:r w:rsidRPr="0006157E">
                              <w:t>Coached students for IB PYP exhibitions and developed custom websites and virtual art galleries.</w:t>
                            </w:r>
                          </w:p>
                          <w:p w14:paraId="55063C06" w14:textId="77777777" w:rsidR="00481685" w:rsidRDefault="00481685" w:rsidP="0048168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</w:pPr>
                          </w:p>
                          <w:p w14:paraId="19645180" w14:textId="77777777" w:rsidR="00481685" w:rsidRDefault="00481685" w:rsidP="0048168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</w:pPr>
                          </w:p>
                          <w:p w14:paraId="21950949" w14:textId="77777777" w:rsidR="00481685" w:rsidRPr="0006157E" w:rsidRDefault="00481685" w:rsidP="0048168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</w:pPr>
                          </w:p>
                          <w:p w14:paraId="192BDAFD" w14:textId="77777777" w:rsidR="00E726D4" w:rsidRPr="00E726D4" w:rsidRDefault="00E726D4" w:rsidP="00C57D1E">
                            <w:pPr>
                              <w:pStyle w:val="NoSpacing"/>
                            </w:pPr>
                          </w:p>
                          <w:p w14:paraId="427CC99E" w14:textId="04CF0E8E" w:rsidR="00E726D4" w:rsidRPr="00E726D4" w:rsidRDefault="00481685" w:rsidP="00E726D4">
                            <w:pPr>
                              <w:pStyle w:val="Heading2"/>
                            </w:pPr>
                            <w:r w:rsidRPr="00481685">
                              <w:rPr>
                                <w:b/>
                              </w:rPr>
                              <w:t>Software Development Intern (Java)</w:t>
                            </w:r>
                            <w:r w:rsidR="00E726D4" w:rsidRPr="00E726D4">
                              <w:tab/>
                            </w:r>
                            <w:r>
                              <w:t>Apr 2016-jun-2016</w:t>
                            </w:r>
                          </w:p>
                          <w:p w14:paraId="484F8498" w14:textId="2D1501DE" w:rsidR="00E726D4" w:rsidRPr="00481685" w:rsidRDefault="00481685" w:rsidP="00E726D4">
                            <w:pPr>
                              <w:pStyle w:val="Heading3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481685">
                              <w:rPr>
                                <w:b/>
                                <w:bCs/>
                              </w:rPr>
                              <w:t>NetSol</w:t>
                            </w:r>
                            <w:proofErr w:type="spellEnd"/>
                            <w:r w:rsidRPr="00481685">
                              <w:rPr>
                                <w:b/>
                                <w:bCs/>
                              </w:rPr>
                              <w:t xml:space="preserve"> Technologies, Pakistan</w:t>
                            </w:r>
                          </w:p>
                          <w:p w14:paraId="2D9E9F06" w14:textId="77777777" w:rsidR="006A06D0" w:rsidRDefault="00E726D4" w:rsidP="00481685">
                            <w:pPr>
                              <w:pStyle w:val="ListBullet"/>
                              <w:ind w:left="720"/>
                            </w:pPr>
                            <w:r w:rsidRPr="00E726D4">
                              <w:t>Include previous employers with additional information about the company, key duties</w:t>
                            </w:r>
                            <w:r w:rsidR="00C41165">
                              <w:t>,</w:t>
                            </w:r>
                            <w:r w:rsidRPr="00E726D4">
                              <w:t xml:space="preserve"> and responsibilities you performed. Use bullets and numbers to highlight your achievements. </w:t>
                            </w:r>
                          </w:p>
                          <w:p w14:paraId="5A2B7846" w14:textId="6CDD654B" w:rsidR="00481685" w:rsidRPr="00481685" w:rsidRDefault="00481685" w:rsidP="00481685">
                            <w:pPr>
                              <w:pStyle w:val="ListBullet"/>
                              <w:ind w:left="720"/>
                            </w:pPr>
                            <w:r w:rsidRPr="00481685">
                              <w:t xml:space="preserve"> Gained experience in a corporate environment following structured development workflows and task tracking.</w:t>
                            </w:r>
                          </w:p>
                          <w:p w14:paraId="50B1F2CA" w14:textId="447E8E6C" w:rsidR="00481685" w:rsidRPr="00481685" w:rsidRDefault="00481685" w:rsidP="00481685">
                            <w:pPr>
                              <w:pStyle w:val="ListBullet"/>
                              <w:ind w:left="720"/>
                            </w:pPr>
                            <w:r w:rsidRPr="00481685">
                              <w:t>Completed Java-based software development tasks and project assignments</w:t>
                            </w:r>
                          </w:p>
                          <w:p w14:paraId="2FB4ED06" w14:textId="77777777" w:rsidR="002021A0" w:rsidRDefault="002021A0" w:rsidP="00C57D1E">
                            <w:pPr>
                              <w:pStyle w:val="NoSpacing"/>
                            </w:pPr>
                          </w:p>
                          <w:p w14:paraId="377EC96E" w14:textId="77777777" w:rsidR="004860A9" w:rsidRDefault="004860A9" w:rsidP="00C57D1E">
                            <w:pPr>
                              <w:pStyle w:val="NoSpacing"/>
                            </w:pPr>
                          </w:p>
                          <w:p w14:paraId="7211EB46" w14:textId="77777777" w:rsidR="004860A9" w:rsidRDefault="004860A9" w:rsidP="00C57D1E">
                            <w:pPr>
                              <w:pStyle w:val="NoSpacing"/>
                            </w:pPr>
                          </w:p>
                          <w:p w14:paraId="7B667CE3" w14:textId="77777777" w:rsidR="004860A9" w:rsidRPr="00E726D4" w:rsidRDefault="004860A9" w:rsidP="004860A9">
                            <w:pPr>
                              <w:pStyle w:val="Heading1"/>
                            </w:pPr>
                            <w:r w:rsidRPr="00E726D4">
                              <w:t>Education</w:t>
                            </w:r>
                          </w:p>
                          <w:p w14:paraId="25D1FCBD" w14:textId="77777777" w:rsidR="004860A9" w:rsidRDefault="004860A9" w:rsidP="004860A9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Graduate </w:t>
                            </w:r>
                            <w:r w:rsidRPr="00481685">
                              <w:rPr>
                                <w:b/>
                                <w:bCs/>
                              </w:rPr>
                              <w:t>Certificate in Web Development</w:t>
                            </w:r>
                          </w:p>
                          <w:p w14:paraId="03D9A446" w14:textId="77777777" w:rsidR="004860A9" w:rsidRDefault="004860A9" w:rsidP="004860A9">
                            <w:pPr>
                              <w:pStyle w:val="NoSpacing"/>
                            </w:pPr>
                            <w:r>
                              <w:t>Humber College</w:t>
                            </w:r>
                          </w:p>
                          <w:p w14:paraId="4F7FBB17" w14:textId="77777777" w:rsidR="004860A9" w:rsidRPr="00E726D4" w:rsidRDefault="004860A9" w:rsidP="004860A9">
                            <w:pPr>
                              <w:pStyle w:val="NoSpacing"/>
                            </w:pPr>
                            <w:r>
                              <w:t>-</w:t>
                            </w:r>
                            <w:r w:rsidRPr="00E726D4">
                              <w:t xml:space="preserve"> 20</w:t>
                            </w:r>
                            <w:r>
                              <w:t>25</w:t>
                            </w:r>
                          </w:p>
                          <w:p w14:paraId="72393AE4" w14:textId="77777777" w:rsidR="004860A9" w:rsidRPr="00E726D4" w:rsidRDefault="004860A9" w:rsidP="004860A9">
                            <w:pPr>
                              <w:pStyle w:val="NoSpacing"/>
                            </w:pPr>
                          </w:p>
                          <w:p w14:paraId="18953F5B" w14:textId="77777777" w:rsidR="004860A9" w:rsidRDefault="004860A9" w:rsidP="004860A9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481685">
                              <w:rPr>
                                <w:b/>
                                <w:bCs/>
                              </w:rPr>
                              <w:t xml:space="preserve">Bachelor’s </w:t>
                            </w:r>
                            <w:proofErr w:type="gramStart"/>
                            <w:r w:rsidRPr="00481685">
                              <w:rPr>
                                <w:b/>
                                <w:bCs/>
                              </w:rPr>
                              <w:t>Degree</w:t>
                            </w:r>
                            <w:r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Hons)</w:t>
                            </w:r>
                            <w:r w:rsidRPr="00481685">
                              <w:rPr>
                                <w:b/>
                                <w:bCs/>
                              </w:rPr>
                              <w:t xml:space="preserve"> in Computer Science</w:t>
                            </w:r>
                          </w:p>
                          <w:p w14:paraId="30AC49B8" w14:textId="77777777" w:rsidR="004860A9" w:rsidRDefault="004860A9" w:rsidP="004860A9">
                            <w:pPr>
                              <w:pStyle w:val="NoSpacing"/>
                            </w:pPr>
                            <w:r>
                              <w:t xml:space="preserve">The University </w:t>
                            </w:r>
                            <w:proofErr w:type="gramStart"/>
                            <w:r>
                              <w:t>Of</w:t>
                            </w:r>
                            <w:proofErr w:type="gramEnd"/>
                            <w:r>
                              <w:t xml:space="preserve"> Lahore pk</w:t>
                            </w:r>
                          </w:p>
                          <w:p w14:paraId="5C94F281" w14:textId="77777777" w:rsidR="004860A9" w:rsidRPr="00E726D4" w:rsidRDefault="004860A9" w:rsidP="004860A9">
                            <w:pPr>
                              <w:pStyle w:val="NoSpacing"/>
                            </w:pPr>
                            <w:r w:rsidRPr="00E726D4">
                              <w:t>– 20</w:t>
                            </w:r>
                            <w:r>
                              <w:t>16</w:t>
                            </w:r>
                          </w:p>
                          <w:p w14:paraId="0C3F81E2" w14:textId="77777777" w:rsidR="004860A9" w:rsidRPr="00E726D4" w:rsidRDefault="004860A9" w:rsidP="00C57D1E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1B4D1" id="Text Box 17" o:spid="_x0000_s1032" type="#_x0000_t202" style="position:absolute;margin-left:189.4pt;margin-top:249.85pt;width:405.85pt;height:524.85pt;z-index:2516644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" filled="f" stroked="f">
                <v:textbox inset=",,0">
                  <w:txbxContent>
                    <w:p w14:paraId="3D6FFB56" w14:textId="77777777" w:rsidR="00E726D4" w:rsidRPr="00E726D4" w:rsidRDefault="00E726D4" w:rsidP="00E726D4">
                      <w:pPr>
                        <w:pStyle w:val="Heading1"/>
                      </w:pPr>
                      <w:r w:rsidRPr="00E726D4">
                        <w:t>Professional Experience</w:t>
                      </w:r>
                    </w:p>
                    <w:p w14:paraId="71DCF18C" w14:textId="77777777" w:rsidR="0006157E" w:rsidRDefault="0006157E" w:rsidP="00E726D4">
                      <w:pPr>
                        <w:pStyle w:val="Heading2"/>
                        <w:rPr>
                          <w:b/>
                          <w:bCs w:val="0"/>
                        </w:rPr>
                      </w:pPr>
                      <w:r w:rsidRPr="0006157E">
                        <w:rPr>
                          <w:b/>
                          <w:bCs w:val="0"/>
                        </w:rPr>
                        <w:t>Volunteer Web Developer</w:t>
                      </w:r>
                    </w:p>
                    <w:p w14:paraId="0C09D6A8" w14:textId="76939C68" w:rsidR="00E726D4" w:rsidRPr="00E726D4" w:rsidRDefault="0006157E" w:rsidP="00E726D4">
                      <w:pPr>
                        <w:pStyle w:val="Heading2"/>
                      </w:pPr>
                      <w:r w:rsidRPr="0006157E">
                        <w:rPr>
                          <w:b/>
                          <w:bCs w:val="0"/>
                        </w:rPr>
                        <w:t>Trizan, Toronto, ON</w:t>
                      </w:r>
                      <w:r w:rsidR="00E726D4" w:rsidRPr="0006157E">
                        <w:rPr>
                          <w:b/>
                          <w:bCs w:val="0"/>
                        </w:rPr>
                        <w:tab/>
                      </w:r>
                      <w:r w:rsidRPr="0006157E">
                        <w:rPr>
                          <w:b/>
                          <w:bCs w:val="0"/>
                        </w:rPr>
                        <w:t>Jan 2025 – Jul 2025</w:t>
                      </w:r>
                    </w:p>
                    <w:p w14:paraId="6CCA723C" w14:textId="62D687B8" w:rsidR="0006157E" w:rsidRPr="0006157E" w:rsidRDefault="0006157E" w:rsidP="0006157E">
                      <w:pPr>
                        <w:pStyle w:val="ListBullet"/>
                        <w:ind w:left="720"/>
                      </w:pPr>
                      <w:r w:rsidRPr="0006157E">
                        <w:t>Actively participated in the full software development lifecycle, including front-end and back-end development.</w:t>
                      </w:r>
                    </w:p>
                    <w:p w14:paraId="496D9BB5" w14:textId="13E37187" w:rsidR="0006157E" w:rsidRPr="0006157E" w:rsidRDefault="0006157E" w:rsidP="0006157E">
                      <w:pPr>
                        <w:pStyle w:val="ListBullet"/>
                        <w:ind w:left="720"/>
                      </w:pPr>
                      <w:r w:rsidRPr="0006157E">
                        <w:t>Developed technical documentation and contributed to UI/UX design.</w:t>
                      </w:r>
                    </w:p>
                    <w:p w14:paraId="7C84FDB0" w14:textId="68325221" w:rsidR="00E726D4" w:rsidRPr="0006157E" w:rsidRDefault="0006157E" w:rsidP="00E726D4">
                      <w:pPr>
                        <w:pStyle w:val="Heading2"/>
                        <w:rPr>
                          <w:b/>
                          <w:bCs w:val="0"/>
                        </w:rPr>
                      </w:pPr>
                      <w:r w:rsidRPr="0006157E">
                        <w:rPr>
                          <w:b/>
                          <w:bCs w:val="0"/>
                        </w:rPr>
                        <w:t xml:space="preserve">Remote Technical Support </w:t>
                      </w:r>
                      <w:proofErr w:type="gramStart"/>
                      <w:r w:rsidRPr="0006157E">
                        <w:rPr>
                          <w:b/>
                          <w:bCs w:val="0"/>
                        </w:rPr>
                        <w:t xml:space="preserve">/ </w:t>
                      </w:r>
                      <w:r w:rsidRPr="0006157E">
                        <w:rPr>
                          <w:b/>
                          <w:bCs w:val="0"/>
                        </w:rPr>
                        <w:t xml:space="preserve"> Computer</w:t>
                      </w:r>
                      <w:proofErr w:type="gramEnd"/>
                      <w:r w:rsidRPr="0006157E">
                        <w:rPr>
                          <w:b/>
                          <w:bCs w:val="0"/>
                        </w:rPr>
                        <w:t xml:space="preserve"> Science</w:t>
                      </w:r>
                      <w:r w:rsidRPr="0006157E">
                        <w:rPr>
                          <w:b/>
                          <w:bCs w:val="0"/>
                        </w:rPr>
                        <w:t xml:space="preserve"> Teacher</w:t>
                      </w:r>
                      <w:r>
                        <w:rPr>
                          <w:b/>
                          <w:bCs w:val="0"/>
                        </w:rPr>
                        <w:t xml:space="preserve">    </w:t>
                      </w:r>
                      <w:r w:rsidRPr="0006157E">
                        <w:rPr>
                          <w:b/>
                          <w:bCs w:val="0"/>
                        </w:rPr>
                        <w:t>j</w:t>
                      </w:r>
                      <w:r w:rsidRPr="0006157E">
                        <w:rPr>
                          <w:b/>
                          <w:bCs w:val="0"/>
                          <w:i/>
                          <w:iCs/>
                        </w:rPr>
                        <w:t>un</w:t>
                      </w:r>
                      <w:r>
                        <w:rPr>
                          <w:b/>
                          <w:bCs w:val="0"/>
                          <w:i/>
                          <w:iCs/>
                        </w:rPr>
                        <w:t xml:space="preserve"> </w:t>
                      </w:r>
                      <w:r w:rsidRPr="0006157E">
                        <w:rPr>
                          <w:b/>
                          <w:bCs w:val="0"/>
                          <w:i/>
                          <w:iCs/>
                        </w:rPr>
                        <w:t>2016 – Jun 2021</w:t>
                      </w:r>
                    </w:p>
                    <w:p w14:paraId="150555BB" w14:textId="4E36EDDD" w:rsidR="00E726D4" w:rsidRPr="0006157E" w:rsidRDefault="0006157E" w:rsidP="00E726D4">
                      <w:pPr>
                        <w:pStyle w:val="Heading3"/>
                        <w:rPr>
                          <w:b/>
                        </w:rPr>
                      </w:pPr>
                      <w:r w:rsidRPr="0006157E">
                        <w:rPr>
                          <w:b/>
                        </w:rPr>
                        <w:t>Lahore Grammar School</w:t>
                      </w:r>
                    </w:p>
                    <w:p w14:paraId="1ECA2E71" w14:textId="66229512" w:rsidR="0006157E" w:rsidRPr="0006157E" w:rsidRDefault="0006157E" w:rsidP="0006157E">
                      <w:pPr>
                        <w:pStyle w:val="ListBullet"/>
                        <w:ind w:left="720"/>
                      </w:pPr>
                      <w:r w:rsidRPr="0006157E">
                        <w:t>Provided technical support for IB PYP virtual exhibitions, including video editing and virtual background design.</w:t>
                      </w:r>
                    </w:p>
                    <w:p w14:paraId="4D645E98" w14:textId="39C610E6" w:rsidR="0006157E" w:rsidRPr="0006157E" w:rsidRDefault="0006157E" w:rsidP="0006157E">
                      <w:pPr>
                        <w:pStyle w:val="ListBullet"/>
                        <w:ind w:left="720"/>
                      </w:pPr>
                      <w:r w:rsidRPr="0006157E">
                        <w:t>Taught Computer Science to grades 6-8 and designed coding curricula involving SQL and IBM DB2.</w:t>
                      </w:r>
                    </w:p>
                    <w:p w14:paraId="1E8DDA3E" w14:textId="6EB5A8B2" w:rsidR="0006157E" w:rsidRDefault="0006157E" w:rsidP="0006157E">
                      <w:pPr>
                        <w:pStyle w:val="ListBullet"/>
                        <w:ind w:left="720"/>
                      </w:pPr>
                      <w:r w:rsidRPr="0006157E">
                        <w:t>Coached students for IB PYP exhibitions and developed custom websites and virtual art galleries.</w:t>
                      </w:r>
                    </w:p>
                    <w:p w14:paraId="55063C06" w14:textId="77777777" w:rsidR="00481685" w:rsidRDefault="00481685" w:rsidP="00481685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 w:hanging="360"/>
                      </w:pPr>
                    </w:p>
                    <w:p w14:paraId="19645180" w14:textId="77777777" w:rsidR="00481685" w:rsidRDefault="00481685" w:rsidP="00481685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 w:hanging="360"/>
                      </w:pPr>
                    </w:p>
                    <w:p w14:paraId="21950949" w14:textId="77777777" w:rsidR="00481685" w:rsidRPr="0006157E" w:rsidRDefault="00481685" w:rsidP="00481685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 w:hanging="360"/>
                      </w:pPr>
                    </w:p>
                    <w:p w14:paraId="192BDAFD" w14:textId="77777777" w:rsidR="00E726D4" w:rsidRPr="00E726D4" w:rsidRDefault="00E726D4" w:rsidP="00C57D1E">
                      <w:pPr>
                        <w:pStyle w:val="NoSpacing"/>
                      </w:pPr>
                    </w:p>
                    <w:p w14:paraId="427CC99E" w14:textId="04CF0E8E" w:rsidR="00E726D4" w:rsidRPr="00E726D4" w:rsidRDefault="00481685" w:rsidP="00E726D4">
                      <w:pPr>
                        <w:pStyle w:val="Heading2"/>
                      </w:pPr>
                      <w:r w:rsidRPr="00481685">
                        <w:rPr>
                          <w:b/>
                        </w:rPr>
                        <w:t>Software Development Intern (Java)</w:t>
                      </w:r>
                      <w:r w:rsidR="00E726D4" w:rsidRPr="00E726D4">
                        <w:tab/>
                      </w:r>
                      <w:r>
                        <w:t>Apr 2016-jun-2016</w:t>
                      </w:r>
                    </w:p>
                    <w:p w14:paraId="484F8498" w14:textId="2D1501DE" w:rsidR="00E726D4" w:rsidRPr="00481685" w:rsidRDefault="00481685" w:rsidP="00E726D4">
                      <w:pPr>
                        <w:pStyle w:val="Heading3"/>
                        <w:rPr>
                          <w:b/>
                          <w:bCs/>
                        </w:rPr>
                      </w:pPr>
                      <w:proofErr w:type="spellStart"/>
                      <w:r w:rsidRPr="00481685">
                        <w:rPr>
                          <w:b/>
                          <w:bCs/>
                        </w:rPr>
                        <w:t>NetSol</w:t>
                      </w:r>
                      <w:proofErr w:type="spellEnd"/>
                      <w:r w:rsidRPr="00481685">
                        <w:rPr>
                          <w:b/>
                          <w:bCs/>
                        </w:rPr>
                        <w:t xml:space="preserve"> Technologies, Pakistan</w:t>
                      </w:r>
                    </w:p>
                    <w:p w14:paraId="2D9E9F06" w14:textId="77777777" w:rsidR="006A06D0" w:rsidRDefault="00E726D4" w:rsidP="00481685">
                      <w:pPr>
                        <w:pStyle w:val="ListBullet"/>
                        <w:ind w:left="720"/>
                      </w:pPr>
                      <w:r w:rsidRPr="00E726D4">
                        <w:t>Include previous employers with additional information about the company, key duties</w:t>
                      </w:r>
                      <w:r w:rsidR="00C41165">
                        <w:t>,</w:t>
                      </w:r>
                      <w:r w:rsidRPr="00E726D4">
                        <w:t xml:space="preserve"> and responsibilities you performed. Use bullets and numbers to highlight your achievements. </w:t>
                      </w:r>
                    </w:p>
                    <w:p w14:paraId="5A2B7846" w14:textId="6CDD654B" w:rsidR="00481685" w:rsidRPr="00481685" w:rsidRDefault="00481685" w:rsidP="00481685">
                      <w:pPr>
                        <w:pStyle w:val="ListBullet"/>
                        <w:ind w:left="720"/>
                      </w:pPr>
                      <w:r w:rsidRPr="00481685">
                        <w:t xml:space="preserve"> Gained experience in a corporate environment following structured development workflows and task tracking.</w:t>
                      </w:r>
                    </w:p>
                    <w:p w14:paraId="50B1F2CA" w14:textId="447E8E6C" w:rsidR="00481685" w:rsidRPr="00481685" w:rsidRDefault="00481685" w:rsidP="00481685">
                      <w:pPr>
                        <w:pStyle w:val="ListBullet"/>
                        <w:ind w:left="720"/>
                      </w:pPr>
                      <w:r w:rsidRPr="00481685">
                        <w:t>Completed Java-based software development tasks and project assignments</w:t>
                      </w:r>
                    </w:p>
                    <w:p w14:paraId="2FB4ED06" w14:textId="77777777" w:rsidR="002021A0" w:rsidRDefault="002021A0" w:rsidP="00C57D1E">
                      <w:pPr>
                        <w:pStyle w:val="NoSpacing"/>
                      </w:pPr>
                    </w:p>
                    <w:p w14:paraId="377EC96E" w14:textId="77777777" w:rsidR="004860A9" w:rsidRDefault="004860A9" w:rsidP="00C57D1E">
                      <w:pPr>
                        <w:pStyle w:val="NoSpacing"/>
                      </w:pPr>
                    </w:p>
                    <w:p w14:paraId="7211EB46" w14:textId="77777777" w:rsidR="004860A9" w:rsidRDefault="004860A9" w:rsidP="00C57D1E">
                      <w:pPr>
                        <w:pStyle w:val="NoSpacing"/>
                      </w:pPr>
                    </w:p>
                    <w:p w14:paraId="7B667CE3" w14:textId="77777777" w:rsidR="004860A9" w:rsidRPr="00E726D4" w:rsidRDefault="004860A9" w:rsidP="004860A9">
                      <w:pPr>
                        <w:pStyle w:val="Heading1"/>
                      </w:pPr>
                      <w:r w:rsidRPr="00E726D4">
                        <w:t>Education</w:t>
                      </w:r>
                    </w:p>
                    <w:p w14:paraId="25D1FCBD" w14:textId="77777777" w:rsidR="004860A9" w:rsidRDefault="004860A9" w:rsidP="004860A9">
                      <w:pPr>
                        <w:pStyle w:val="NoSpacing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Graduate </w:t>
                      </w:r>
                      <w:r w:rsidRPr="00481685">
                        <w:rPr>
                          <w:b/>
                          <w:bCs/>
                        </w:rPr>
                        <w:t>Certificate in Web Development</w:t>
                      </w:r>
                    </w:p>
                    <w:p w14:paraId="03D9A446" w14:textId="77777777" w:rsidR="004860A9" w:rsidRDefault="004860A9" w:rsidP="004860A9">
                      <w:pPr>
                        <w:pStyle w:val="NoSpacing"/>
                      </w:pPr>
                      <w:r>
                        <w:t>Humber College</w:t>
                      </w:r>
                    </w:p>
                    <w:p w14:paraId="4F7FBB17" w14:textId="77777777" w:rsidR="004860A9" w:rsidRPr="00E726D4" w:rsidRDefault="004860A9" w:rsidP="004860A9">
                      <w:pPr>
                        <w:pStyle w:val="NoSpacing"/>
                      </w:pPr>
                      <w:r>
                        <w:t>-</w:t>
                      </w:r>
                      <w:r w:rsidRPr="00E726D4">
                        <w:t xml:space="preserve"> 20</w:t>
                      </w:r>
                      <w:r>
                        <w:t>25</w:t>
                      </w:r>
                    </w:p>
                    <w:p w14:paraId="72393AE4" w14:textId="77777777" w:rsidR="004860A9" w:rsidRPr="00E726D4" w:rsidRDefault="004860A9" w:rsidP="004860A9">
                      <w:pPr>
                        <w:pStyle w:val="NoSpacing"/>
                      </w:pPr>
                    </w:p>
                    <w:p w14:paraId="18953F5B" w14:textId="77777777" w:rsidR="004860A9" w:rsidRDefault="004860A9" w:rsidP="004860A9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481685">
                        <w:rPr>
                          <w:b/>
                          <w:bCs/>
                        </w:rPr>
                        <w:t xml:space="preserve">Bachelor’s </w:t>
                      </w:r>
                      <w:proofErr w:type="gramStart"/>
                      <w:r w:rsidRPr="00481685">
                        <w:rPr>
                          <w:b/>
                          <w:bCs/>
                        </w:rPr>
                        <w:t>Degree</w:t>
                      </w:r>
                      <w:r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>
                        <w:rPr>
                          <w:b/>
                          <w:bCs/>
                        </w:rPr>
                        <w:t>Hons)</w:t>
                      </w:r>
                      <w:r w:rsidRPr="00481685">
                        <w:rPr>
                          <w:b/>
                          <w:bCs/>
                        </w:rPr>
                        <w:t xml:space="preserve"> in Computer Science</w:t>
                      </w:r>
                    </w:p>
                    <w:p w14:paraId="30AC49B8" w14:textId="77777777" w:rsidR="004860A9" w:rsidRDefault="004860A9" w:rsidP="004860A9">
                      <w:pPr>
                        <w:pStyle w:val="NoSpacing"/>
                      </w:pPr>
                      <w:r>
                        <w:t xml:space="preserve">The University </w:t>
                      </w:r>
                      <w:proofErr w:type="gramStart"/>
                      <w:r>
                        <w:t>Of</w:t>
                      </w:r>
                      <w:proofErr w:type="gramEnd"/>
                      <w:r>
                        <w:t xml:space="preserve"> Lahore pk</w:t>
                      </w:r>
                    </w:p>
                    <w:p w14:paraId="5C94F281" w14:textId="77777777" w:rsidR="004860A9" w:rsidRPr="00E726D4" w:rsidRDefault="004860A9" w:rsidP="004860A9">
                      <w:pPr>
                        <w:pStyle w:val="NoSpacing"/>
                      </w:pPr>
                      <w:r w:rsidRPr="00E726D4">
                        <w:t>– 20</w:t>
                      </w:r>
                      <w:r>
                        <w:t>16</w:t>
                      </w:r>
                    </w:p>
                    <w:p w14:paraId="0C3F81E2" w14:textId="77777777" w:rsidR="004860A9" w:rsidRPr="00E726D4" w:rsidRDefault="004860A9" w:rsidP="00C57D1E">
                      <w:pPr>
                        <w:pStyle w:val="NoSpacing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5425" behindDoc="0" locked="1" layoutInCell="1" allowOverlap="1" wp14:anchorId="41A65DED" wp14:editId="266E28BD">
                <wp:simplePos x="0" y="0"/>
                <wp:positionH relativeFrom="page">
                  <wp:posOffset>2407920</wp:posOffset>
                </wp:positionH>
                <wp:positionV relativeFrom="page">
                  <wp:posOffset>1501140</wp:posOffset>
                </wp:positionV>
                <wp:extent cx="4909820" cy="12954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E9B41" w14:textId="77777777" w:rsidR="00990BBA" w:rsidRPr="00990BBA" w:rsidRDefault="00E726D4" w:rsidP="00990BBA">
                            <w:pPr>
                              <w:pStyle w:val="Heading1"/>
                            </w:pPr>
                            <w:r w:rsidRPr="00E726D4">
                              <w:t>PROFILE</w:t>
                            </w:r>
                          </w:p>
                          <w:p w14:paraId="7596DF68" w14:textId="369ACC07" w:rsidR="002021A0" w:rsidRPr="00990BBA" w:rsidRDefault="00E02BE0" w:rsidP="00E726D4">
                            <w:r w:rsidRPr="00E02BE0">
                              <w:t>Junior Web Developer with practical experience in web development, UI/UX, and software development processes. Skilled in HTML, CSS, JavaScript, MERN stack, and ASP.NET, with additional experience in Java-based development and database technologies. Strong collaborator with a background in technical support and education.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65DED" id="Text Box 2" o:spid="_x0000_s1033" type="#_x0000_t202" style="position:absolute;margin-left:189.6pt;margin-top:118.2pt;width:386.6pt;height:102pt;z-index:2516654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" filled="f" stroked="f">
                <v:textbox>
                  <w:txbxContent>
                    <w:p w14:paraId="4FFE9B41" w14:textId="77777777" w:rsidR="00990BBA" w:rsidRPr="00990BBA" w:rsidRDefault="00E726D4" w:rsidP="00990BBA">
                      <w:pPr>
                        <w:pStyle w:val="Heading1"/>
                      </w:pPr>
                      <w:r w:rsidRPr="00E726D4">
                        <w:t>PROFILE</w:t>
                      </w:r>
                    </w:p>
                    <w:p w14:paraId="7596DF68" w14:textId="369ACC07" w:rsidR="002021A0" w:rsidRPr="00990BBA" w:rsidRDefault="00E02BE0" w:rsidP="00E726D4">
                      <w:r w:rsidRPr="00E02BE0">
                        <w:t>Junior Web Developer with practical experience in web development, UI/UX, and software development processes. Skilled in HTML, CSS, JavaScript, MERN stack, and ASP.NET, with additional experience in Java-based development and database technologies. Strong collaborator with a background in technical support and education.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280DEE39" w14:textId="73F3E60B" w:rsidR="002021A0" w:rsidRDefault="00E02BE0" w:rsidP="002021A0">
      <w:pPr>
        <w:pStyle w:val="Title"/>
      </w:pPr>
      <w:r>
        <w:t>Hina Farrukh</w:t>
      </w:r>
    </w:p>
    <w:p w14:paraId="3978B8E7" w14:textId="77777777" w:rsidR="002021A0" w:rsidRPr="002021A0" w:rsidRDefault="00E726D4" w:rsidP="002021A0">
      <w:pPr>
        <w:pStyle w:val="Subtitle"/>
      </w:pPr>
      <w:r w:rsidRPr="00E726D4">
        <w:t>Operations Manager</w:t>
      </w:r>
    </w:p>
    <w:p w14:paraId="675A5899" w14:textId="77777777" w:rsidR="00130AC8" w:rsidRPr="008A4B9E" w:rsidRDefault="00130AC8" w:rsidP="003765EB"/>
    <w:sectPr w:rsidR="00130AC8" w:rsidRPr="008A4B9E" w:rsidSect="00E726D4">
      <w:pgSz w:w="12240" w:h="15800" w:code="1"/>
      <w:pgMar w:top="432" w:right="720" w:bottom="720" w:left="720" w:header="706" w:footer="706" w:gutter="0"/>
      <w:pgBorders w:offsetFrom="page">
        <w:top w:val="single" w:sz="48" w:space="0" w:color="auto"/>
        <w:bottom w:val="single" w:sz="48" w:space="0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FA7A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D0E50"/>
    <w:multiLevelType w:val="hybridMultilevel"/>
    <w:tmpl w:val="5B3A3A9A"/>
    <w:lvl w:ilvl="0" w:tplc="5C5005AE">
      <w:numFmt w:val="bullet"/>
      <w:lvlText w:val=""/>
      <w:lvlJc w:val="left"/>
      <w:pPr>
        <w:ind w:left="720" w:hanging="360"/>
      </w:pPr>
      <w:rPr>
        <w:rFonts w:ascii="Kalinga" w:eastAsiaTheme="minorHAnsi" w:hAnsi="Kalinga" w:cs="Kaling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31BAD"/>
    <w:multiLevelType w:val="hybridMultilevel"/>
    <w:tmpl w:val="F9641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A07137"/>
    <w:multiLevelType w:val="hybridMultilevel"/>
    <w:tmpl w:val="5698A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118472">
    <w:abstractNumId w:val="2"/>
  </w:num>
  <w:num w:numId="2" w16cid:durableId="1653171619">
    <w:abstractNumId w:val="4"/>
  </w:num>
  <w:num w:numId="3" w16cid:durableId="950356249">
    <w:abstractNumId w:val="1"/>
  </w:num>
  <w:num w:numId="4" w16cid:durableId="1735736264">
    <w:abstractNumId w:val="5"/>
  </w:num>
  <w:num w:numId="5" w16cid:durableId="1458259535">
    <w:abstractNumId w:val="7"/>
  </w:num>
  <w:num w:numId="6" w16cid:durableId="1490630644">
    <w:abstractNumId w:val="0"/>
  </w:num>
  <w:num w:numId="7" w16cid:durableId="999622218">
    <w:abstractNumId w:val="8"/>
  </w:num>
  <w:num w:numId="8" w16cid:durableId="348800088">
    <w:abstractNumId w:val="3"/>
  </w:num>
  <w:num w:numId="9" w16cid:durableId="2130977580">
    <w:abstractNumId w:val="6"/>
  </w:num>
  <w:num w:numId="10" w16cid:durableId="357313207">
    <w:abstractNumId w:val="0"/>
  </w:num>
  <w:num w:numId="11" w16cid:durableId="252857983">
    <w:abstractNumId w:val="0"/>
  </w:num>
  <w:num w:numId="12" w16cid:durableId="126511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BE0"/>
    <w:rsid w:val="00000AFB"/>
    <w:rsid w:val="000121FE"/>
    <w:rsid w:val="00020262"/>
    <w:rsid w:val="0002207D"/>
    <w:rsid w:val="000260B4"/>
    <w:rsid w:val="00031AB2"/>
    <w:rsid w:val="00036133"/>
    <w:rsid w:val="000376D0"/>
    <w:rsid w:val="00037C55"/>
    <w:rsid w:val="00050A26"/>
    <w:rsid w:val="00054F97"/>
    <w:rsid w:val="0006054C"/>
    <w:rsid w:val="0006157E"/>
    <w:rsid w:val="00063E45"/>
    <w:rsid w:val="00070D27"/>
    <w:rsid w:val="00077BA8"/>
    <w:rsid w:val="00077F56"/>
    <w:rsid w:val="0008027E"/>
    <w:rsid w:val="00086741"/>
    <w:rsid w:val="00094EC0"/>
    <w:rsid w:val="00097EEA"/>
    <w:rsid w:val="000A02D0"/>
    <w:rsid w:val="000B08AF"/>
    <w:rsid w:val="000B1259"/>
    <w:rsid w:val="000B1848"/>
    <w:rsid w:val="000B2C8B"/>
    <w:rsid w:val="000B5170"/>
    <w:rsid w:val="000C2682"/>
    <w:rsid w:val="000D5625"/>
    <w:rsid w:val="000E6429"/>
    <w:rsid w:val="000F0194"/>
    <w:rsid w:val="000F1AE2"/>
    <w:rsid w:val="000F6566"/>
    <w:rsid w:val="000F7667"/>
    <w:rsid w:val="000F767E"/>
    <w:rsid w:val="000F7D99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4385"/>
    <w:rsid w:val="00177CBE"/>
    <w:rsid w:val="00186678"/>
    <w:rsid w:val="001A08B7"/>
    <w:rsid w:val="001A3C3D"/>
    <w:rsid w:val="001A3DB6"/>
    <w:rsid w:val="001A5FDE"/>
    <w:rsid w:val="001B2DE1"/>
    <w:rsid w:val="001B7ECD"/>
    <w:rsid w:val="001C0A9C"/>
    <w:rsid w:val="001C31FD"/>
    <w:rsid w:val="001C65A2"/>
    <w:rsid w:val="001D78B7"/>
    <w:rsid w:val="001E16C3"/>
    <w:rsid w:val="001E16F3"/>
    <w:rsid w:val="001E20D0"/>
    <w:rsid w:val="001E3A8D"/>
    <w:rsid w:val="001F2757"/>
    <w:rsid w:val="001F2C7D"/>
    <w:rsid w:val="001F47C3"/>
    <w:rsid w:val="001F4A44"/>
    <w:rsid w:val="001F5219"/>
    <w:rsid w:val="001F76AD"/>
    <w:rsid w:val="002021A0"/>
    <w:rsid w:val="002106F7"/>
    <w:rsid w:val="00214F05"/>
    <w:rsid w:val="00216323"/>
    <w:rsid w:val="00222C2E"/>
    <w:rsid w:val="0022765C"/>
    <w:rsid w:val="00233CA7"/>
    <w:rsid w:val="002370BA"/>
    <w:rsid w:val="002438EF"/>
    <w:rsid w:val="00246C4C"/>
    <w:rsid w:val="002510B3"/>
    <w:rsid w:val="00252E74"/>
    <w:rsid w:val="0025741E"/>
    <w:rsid w:val="00257A1C"/>
    <w:rsid w:val="00264B92"/>
    <w:rsid w:val="00264FFA"/>
    <w:rsid w:val="002714A9"/>
    <w:rsid w:val="00273B80"/>
    <w:rsid w:val="00276B01"/>
    <w:rsid w:val="0028153A"/>
    <w:rsid w:val="00281542"/>
    <w:rsid w:val="002819FD"/>
    <w:rsid w:val="00287019"/>
    <w:rsid w:val="00293782"/>
    <w:rsid w:val="0029441D"/>
    <w:rsid w:val="00296E25"/>
    <w:rsid w:val="002976DA"/>
    <w:rsid w:val="002B3FF0"/>
    <w:rsid w:val="002C4939"/>
    <w:rsid w:val="002D0BFD"/>
    <w:rsid w:val="002D3ED4"/>
    <w:rsid w:val="00311D05"/>
    <w:rsid w:val="00312EFA"/>
    <w:rsid w:val="00314AC7"/>
    <w:rsid w:val="00332E68"/>
    <w:rsid w:val="00340EA1"/>
    <w:rsid w:val="00341805"/>
    <w:rsid w:val="00341BFB"/>
    <w:rsid w:val="00342D20"/>
    <w:rsid w:val="003457B8"/>
    <w:rsid w:val="00351E96"/>
    <w:rsid w:val="00357D29"/>
    <w:rsid w:val="00360784"/>
    <w:rsid w:val="003615F4"/>
    <w:rsid w:val="00366618"/>
    <w:rsid w:val="00371308"/>
    <w:rsid w:val="0037218D"/>
    <w:rsid w:val="003734AB"/>
    <w:rsid w:val="00373C83"/>
    <w:rsid w:val="003765EB"/>
    <w:rsid w:val="003851E2"/>
    <w:rsid w:val="00390ACF"/>
    <w:rsid w:val="003919F8"/>
    <w:rsid w:val="00393CDF"/>
    <w:rsid w:val="003957F8"/>
    <w:rsid w:val="003A0613"/>
    <w:rsid w:val="003A65B7"/>
    <w:rsid w:val="003A7CE3"/>
    <w:rsid w:val="003B1DC7"/>
    <w:rsid w:val="003B526C"/>
    <w:rsid w:val="003C0C1C"/>
    <w:rsid w:val="003C5693"/>
    <w:rsid w:val="003C700B"/>
    <w:rsid w:val="003C76A7"/>
    <w:rsid w:val="003D2D39"/>
    <w:rsid w:val="003E2A13"/>
    <w:rsid w:val="003E3CD8"/>
    <w:rsid w:val="003E5D93"/>
    <w:rsid w:val="003F17FA"/>
    <w:rsid w:val="003F6594"/>
    <w:rsid w:val="004005D1"/>
    <w:rsid w:val="00404A3D"/>
    <w:rsid w:val="00405777"/>
    <w:rsid w:val="0041167F"/>
    <w:rsid w:val="00412290"/>
    <w:rsid w:val="00413AC7"/>
    <w:rsid w:val="00413B81"/>
    <w:rsid w:val="00414F88"/>
    <w:rsid w:val="00415E9D"/>
    <w:rsid w:val="00416C65"/>
    <w:rsid w:val="00422B51"/>
    <w:rsid w:val="00424D16"/>
    <w:rsid w:val="00426E33"/>
    <w:rsid w:val="004312BA"/>
    <w:rsid w:val="00436379"/>
    <w:rsid w:val="004612D6"/>
    <w:rsid w:val="00470088"/>
    <w:rsid w:val="00474207"/>
    <w:rsid w:val="004752EC"/>
    <w:rsid w:val="004761A2"/>
    <w:rsid w:val="0047622B"/>
    <w:rsid w:val="00481685"/>
    <w:rsid w:val="004860A9"/>
    <w:rsid w:val="004A633B"/>
    <w:rsid w:val="004B0444"/>
    <w:rsid w:val="004B28F6"/>
    <w:rsid w:val="004D364F"/>
    <w:rsid w:val="004D717F"/>
    <w:rsid w:val="004F0100"/>
    <w:rsid w:val="004F0232"/>
    <w:rsid w:val="00503498"/>
    <w:rsid w:val="005056BD"/>
    <w:rsid w:val="00510947"/>
    <w:rsid w:val="00510BE9"/>
    <w:rsid w:val="00520345"/>
    <w:rsid w:val="00520E08"/>
    <w:rsid w:val="00523EE0"/>
    <w:rsid w:val="00524207"/>
    <w:rsid w:val="00524801"/>
    <w:rsid w:val="005306FB"/>
    <w:rsid w:val="005418F2"/>
    <w:rsid w:val="005507D2"/>
    <w:rsid w:val="00551038"/>
    <w:rsid w:val="00562236"/>
    <w:rsid w:val="00570F10"/>
    <w:rsid w:val="0057156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B2678"/>
    <w:rsid w:val="005B75B4"/>
    <w:rsid w:val="005C7AE3"/>
    <w:rsid w:val="005D7353"/>
    <w:rsid w:val="005E4A0C"/>
    <w:rsid w:val="005F14F4"/>
    <w:rsid w:val="005F5849"/>
    <w:rsid w:val="006015A8"/>
    <w:rsid w:val="006111D1"/>
    <w:rsid w:val="00627128"/>
    <w:rsid w:val="006317AA"/>
    <w:rsid w:val="006334CA"/>
    <w:rsid w:val="006513EF"/>
    <w:rsid w:val="00652941"/>
    <w:rsid w:val="00654BFC"/>
    <w:rsid w:val="006602EF"/>
    <w:rsid w:val="00660AF1"/>
    <w:rsid w:val="00662CEA"/>
    <w:rsid w:val="0066642A"/>
    <w:rsid w:val="0066750D"/>
    <w:rsid w:val="00670CAA"/>
    <w:rsid w:val="00673510"/>
    <w:rsid w:val="00675321"/>
    <w:rsid w:val="00681E17"/>
    <w:rsid w:val="00684D43"/>
    <w:rsid w:val="00685182"/>
    <w:rsid w:val="006878BB"/>
    <w:rsid w:val="00690354"/>
    <w:rsid w:val="00692C8F"/>
    <w:rsid w:val="00695B02"/>
    <w:rsid w:val="00695B2B"/>
    <w:rsid w:val="00696686"/>
    <w:rsid w:val="006A06D0"/>
    <w:rsid w:val="006A5877"/>
    <w:rsid w:val="006C124E"/>
    <w:rsid w:val="006C1F35"/>
    <w:rsid w:val="006D2AA5"/>
    <w:rsid w:val="006E51C0"/>
    <w:rsid w:val="006E6FFD"/>
    <w:rsid w:val="006F6977"/>
    <w:rsid w:val="007022ED"/>
    <w:rsid w:val="00726FB1"/>
    <w:rsid w:val="00726FB4"/>
    <w:rsid w:val="00727E18"/>
    <w:rsid w:val="007303F1"/>
    <w:rsid w:val="00732267"/>
    <w:rsid w:val="00740BAE"/>
    <w:rsid w:val="00743B70"/>
    <w:rsid w:val="007441C6"/>
    <w:rsid w:val="00747901"/>
    <w:rsid w:val="00750048"/>
    <w:rsid w:val="00757556"/>
    <w:rsid w:val="007646B0"/>
    <w:rsid w:val="00775D21"/>
    <w:rsid w:val="00775EA9"/>
    <w:rsid w:val="00792B8D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7660"/>
    <w:rsid w:val="0081098A"/>
    <w:rsid w:val="00817A88"/>
    <w:rsid w:val="008209AB"/>
    <w:rsid w:val="008209E6"/>
    <w:rsid w:val="00821F4A"/>
    <w:rsid w:val="00823D01"/>
    <w:rsid w:val="00825097"/>
    <w:rsid w:val="00840BA0"/>
    <w:rsid w:val="00842EBF"/>
    <w:rsid w:val="00844EB5"/>
    <w:rsid w:val="008453E2"/>
    <w:rsid w:val="00845B87"/>
    <w:rsid w:val="00846BAE"/>
    <w:rsid w:val="00851830"/>
    <w:rsid w:val="00852520"/>
    <w:rsid w:val="00856E18"/>
    <w:rsid w:val="008644D4"/>
    <w:rsid w:val="008657C2"/>
    <w:rsid w:val="0087168D"/>
    <w:rsid w:val="00872564"/>
    <w:rsid w:val="008809F5"/>
    <w:rsid w:val="00884DFD"/>
    <w:rsid w:val="008854CA"/>
    <w:rsid w:val="008903DC"/>
    <w:rsid w:val="00894087"/>
    <w:rsid w:val="00894889"/>
    <w:rsid w:val="00894A60"/>
    <w:rsid w:val="008A1BC9"/>
    <w:rsid w:val="008A4B9E"/>
    <w:rsid w:val="008B2E7E"/>
    <w:rsid w:val="008B68EE"/>
    <w:rsid w:val="008B7C66"/>
    <w:rsid w:val="008C0071"/>
    <w:rsid w:val="008E5A10"/>
    <w:rsid w:val="008E6586"/>
    <w:rsid w:val="00913467"/>
    <w:rsid w:val="0091453B"/>
    <w:rsid w:val="00926224"/>
    <w:rsid w:val="00926314"/>
    <w:rsid w:val="0092647F"/>
    <w:rsid w:val="00930665"/>
    <w:rsid w:val="009320AB"/>
    <w:rsid w:val="00944C71"/>
    <w:rsid w:val="009467DC"/>
    <w:rsid w:val="00962AA5"/>
    <w:rsid w:val="00974714"/>
    <w:rsid w:val="00981D62"/>
    <w:rsid w:val="009877FA"/>
    <w:rsid w:val="00990BBA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D0CF3"/>
    <w:rsid w:val="009D5BCD"/>
    <w:rsid w:val="009E470D"/>
    <w:rsid w:val="009F156B"/>
    <w:rsid w:val="00A07DAF"/>
    <w:rsid w:val="00A10018"/>
    <w:rsid w:val="00A12AA4"/>
    <w:rsid w:val="00A171E5"/>
    <w:rsid w:val="00A248B9"/>
    <w:rsid w:val="00A34D96"/>
    <w:rsid w:val="00A41E09"/>
    <w:rsid w:val="00A43BA5"/>
    <w:rsid w:val="00A46812"/>
    <w:rsid w:val="00A52F43"/>
    <w:rsid w:val="00A63446"/>
    <w:rsid w:val="00A7031A"/>
    <w:rsid w:val="00A70C19"/>
    <w:rsid w:val="00A74937"/>
    <w:rsid w:val="00A80BB9"/>
    <w:rsid w:val="00A93689"/>
    <w:rsid w:val="00AA6843"/>
    <w:rsid w:val="00AB49A9"/>
    <w:rsid w:val="00AC14E1"/>
    <w:rsid w:val="00AE3DA4"/>
    <w:rsid w:val="00AE3FD6"/>
    <w:rsid w:val="00AE6532"/>
    <w:rsid w:val="00AE67B1"/>
    <w:rsid w:val="00AE76D3"/>
    <w:rsid w:val="00AE7D1B"/>
    <w:rsid w:val="00B04CA0"/>
    <w:rsid w:val="00B11992"/>
    <w:rsid w:val="00B11E40"/>
    <w:rsid w:val="00B148BF"/>
    <w:rsid w:val="00B17192"/>
    <w:rsid w:val="00B23426"/>
    <w:rsid w:val="00B3412F"/>
    <w:rsid w:val="00B3528E"/>
    <w:rsid w:val="00B41085"/>
    <w:rsid w:val="00B766A4"/>
    <w:rsid w:val="00B76A14"/>
    <w:rsid w:val="00B84DF4"/>
    <w:rsid w:val="00B860C1"/>
    <w:rsid w:val="00B8767E"/>
    <w:rsid w:val="00B903E0"/>
    <w:rsid w:val="00B92036"/>
    <w:rsid w:val="00B97D2C"/>
    <w:rsid w:val="00BA2628"/>
    <w:rsid w:val="00BC05C2"/>
    <w:rsid w:val="00BD0759"/>
    <w:rsid w:val="00BD24EA"/>
    <w:rsid w:val="00BD58FF"/>
    <w:rsid w:val="00BD5B0C"/>
    <w:rsid w:val="00BD7323"/>
    <w:rsid w:val="00BE3FCB"/>
    <w:rsid w:val="00BE6928"/>
    <w:rsid w:val="00BF2186"/>
    <w:rsid w:val="00BF3616"/>
    <w:rsid w:val="00BF5716"/>
    <w:rsid w:val="00C0433F"/>
    <w:rsid w:val="00C10E20"/>
    <w:rsid w:val="00C12E71"/>
    <w:rsid w:val="00C166DF"/>
    <w:rsid w:val="00C228E5"/>
    <w:rsid w:val="00C40F51"/>
    <w:rsid w:val="00C41165"/>
    <w:rsid w:val="00C41C6F"/>
    <w:rsid w:val="00C554D5"/>
    <w:rsid w:val="00C57D1E"/>
    <w:rsid w:val="00C703CC"/>
    <w:rsid w:val="00C83646"/>
    <w:rsid w:val="00C967A9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3DC1"/>
    <w:rsid w:val="00CD5114"/>
    <w:rsid w:val="00CD649A"/>
    <w:rsid w:val="00D076BB"/>
    <w:rsid w:val="00D14367"/>
    <w:rsid w:val="00D2119B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6237"/>
    <w:rsid w:val="00D56608"/>
    <w:rsid w:val="00D61D2A"/>
    <w:rsid w:val="00D62EF3"/>
    <w:rsid w:val="00D80DB4"/>
    <w:rsid w:val="00D85B4D"/>
    <w:rsid w:val="00DA0991"/>
    <w:rsid w:val="00DB632E"/>
    <w:rsid w:val="00DC028F"/>
    <w:rsid w:val="00DC11A4"/>
    <w:rsid w:val="00DC3833"/>
    <w:rsid w:val="00DC3F42"/>
    <w:rsid w:val="00DC5165"/>
    <w:rsid w:val="00DC73ED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6B05"/>
    <w:rsid w:val="00DF7610"/>
    <w:rsid w:val="00E02351"/>
    <w:rsid w:val="00E02BE0"/>
    <w:rsid w:val="00E06AB6"/>
    <w:rsid w:val="00E06E90"/>
    <w:rsid w:val="00E0737E"/>
    <w:rsid w:val="00E306AF"/>
    <w:rsid w:val="00E40A7F"/>
    <w:rsid w:val="00E426C7"/>
    <w:rsid w:val="00E509A5"/>
    <w:rsid w:val="00E51966"/>
    <w:rsid w:val="00E54CD7"/>
    <w:rsid w:val="00E54DC5"/>
    <w:rsid w:val="00E63269"/>
    <w:rsid w:val="00E726D4"/>
    <w:rsid w:val="00E7420F"/>
    <w:rsid w:val="00E77FA7"/>
    <w:rsid w:val="00E81DFB"/>
    <w:rsid w:val="00E82B98"/>
    <w:rsid w:val="00E94357"/>
    <w:rsid w:val="00EA0F2B"/>
    <w:rsid w:val="00EB6108"/>
    <w:rsid w:val="00EC1A6C"/>
    <w:rsid w:val="00EC255D"/>
    <w:rsid w:val="00ED2462"/>
    <w:rsid w:val="00ED6A73"/>
    <w:rsid w:val="00ED7FBC"/>
    <w:rsid w:val="00EE52C2"/>
    <w:rsid w:val="00EF0522"/>
    <w:rsid w:val="00EF6F86"/>
    <w:rsid w:val="00F05711"/>
    <w:rsid w:val="00F15509"/>
    <w:rsid w:val="00F1607F"/>
    <w:rsid w:val="00F24788"/>
    <w:rsid w:val="00F25507"/>
    <w:rsid w:val="00F35DEF"/>
    <w:rsid w:val="00F37494"/>
    <w:rsid w:val="00F377FF"/>
    <w:rsid w:val="00F455D0"/>
    <w:rsid w:val="00F52F0F"/>
    <w:rsid w:val="00F55FB9"/>
    <w:rsid w:val="00F57AA1"/>
    <w:rsid w:val="00F66D6B"/>
    <w:rsid w:val="00F707AA"/>
    <w:rsid w:val="00F7324A"/>
    <w:rsid w:val="00F758FF"/>
    <w:rsid w:val="00F85EC5"/>
    <w:rsid w:val="00F92098"/>
    <w:rsid w:val="00FA2B14"/>
    <w:rsid w:val="00FA5C36"/>
    <w:rsid w:val="00FA75D8"/>
    <w:rsid w:val="00FA7EFA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00AB7"/>
  <w15:chartTrackingRefBased/>
  <w15:docId w15:val="{78F18874-0BF8-431E-A043-4EE9C8E8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C57D1E"/>
    <w:pPr>
      <w:spacing w:before="120" w:line="192" w:lineRule="auto"/>
    </w:pPr>
    <w:rPr>
      <w:rFonts w:asciiTheme="minorHAnsi" w:eastAsiaTheme="minorEastAsia" w:hAnsiTheme="minorHAnsi"/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6D4"/>
    <w:pPr>
      <w:spacing w:before="0" w:line="360" w:lineRule="auto"/>
      <w:ind w:right="-187"/>
      <w:outlineLvl w:val="0"/>
    </w:pPr>
    <w:rPr>
      <w:rFonts w:asciiTheme="majorHAnsi" w:hAnsiTheme="majorHAnsi" w:cs="Times New Roman (Body CS)"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990BBA"/>
    <w:pPr>
      <w:tabs>
        <w:tab w:val="right" w:pos="10800"/>
      </w:tabs>
      <w:contextualSpacing/>
      <w:outlineLvl w:val="1"/>
    </w:pPr>
    <w:rPr>
      <w:rFonts w:eastAsiaTheme="minorHAnsi"/>
      <w:bCs/>
      <w:cap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990BBA"/>
    <w:pPr>
      <w:spacing w:before="0" w:after="80"/>
      <w:ind w:left="-144" w:right="-144" w:firstLine="144"/>
      <w:contextualSpacing/>
      <w:jc w:val="both"/>
      <w:outlineLvl w:val="2"/>
    </w:pPr>
    <w:rPr>
      <w:rFonts w:eastAsiaTheme="minorHAnsi"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872564"/>
    <w:pPr>
      <w:keepNext/>
      <w:keepLines/>
      <w:pBdr>
        <w:bottom w:val="single" w:sz="2" w:space="1" w:color="E8E8E8" w:themeColor="background2"/>
      </w:pBdr>
      <w:jc w:val="right"/>
      <w:outlineLvl w:val="3"/>
    </w:pPr>
    <w:rPr>
      <w:rFonts w:asciiTheme="majorHAnsi" w:eastAsiaTheme="majorEastAsia" w:hAnsiTheme="majorHAnsi" w:cstheme="majorBidi"/>
      <w:iCs/>
      <w:caps/>
      <w:spacing w:val="3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semiHidden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726D4"/>
    <w:pPr>
      <w:spacing w:before="0" w:after="120" w:line="240" w:lineRule="auto"/>
      <w:ind w:left="-144" w:right="-216" w:firstLine="144"/>
    </w:pPr>
    <w:rPr>
      <w:rFonts w:asciiTheme="majorHAnsi" w:hAnsiTheme="majorHAnsi"/>
      <w:spacing w:val="40"/>
      <w:sz w:val="7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E726D4"/>
    <w:rPr>
      <w:rFonts w:asciiTheme="majorHAnsi" w:eastAsiaTheme="minorEastAsia" w:hAnsiTheme="majorHAnsi"/>
      <w:spacing w:val="40"/>
      <w:sz w:val="70"/>
      <w:szCs w:val="60"/>
      <w:lang w:val="en-US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E726D4"/>
    <w:pPr>
      <w:pBdr>
        <w:bottom w:val="single" w:sz="18" w:space="1" w:color="auto"/>
      </w:pBdr>
      <w:spacing w:before="0" w:after="240" w:line="276" w:lineRule="auto"/>
      <w:ind w:left="-144" w:right="-216" w:firstLine="144"/>
      <w:jc w:val="right"/>
    </w:pPr>
    <w:rPr>
      <w:rFonts w:asciiTheme="majorHAnsi" w:eastAsiaTheme="minorHAnsi" w:hAnsiTheme="majorHAnsi"/>
      <w:color w:val="000000" w:themeColor="text1"/>
      <w:spacing w:val="40"/>
      <w:sz w:val="24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E726D4"/>
    <w:rPr>
      <w:rFonts w:asciiTheme="majorHAnsi" w:hAnsiTheme="majorHAnsi"/>
      <w:color w:val="000000" w:themeColor="text1"/>
      <w:spacing w:val="40"/>
      <w:szCs w:val="20"/>
      <w:lang w:val="en-US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E726D4"/>
    <w:rPr>
      <w:rFonts w:asciiTheme="majorHAnsi" w:eastAsiaTheme="minorEastAsia" w:hAnsiTheme="majorHAnsi" w:cs="Times New Roman (Body CS)"/>
      <w:caps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90BBA"/>
    <w:rPr>
      <w:rFonts w:asciiTheme="minorHAnsi" w:hAnsiTheme="minorHAnsi"/>
      <w:bCs/>
      <w:caps/>
      <w:sz w:val="1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90BBA"/>
    <w:rPr>
      <w:rFonts w:asciiTheme="minorHAnsi" w:hAnsiTheme="minorHAnsi"/>
      <w:iCs/>
      <w:sz w:val="18"/>
      <w:szCs w:val="20"/>
      <w:lang w:val="en-US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A171E5"/>
    <w:pPr>
      <w:numPr>
        <w:numId w:val="6"/>
      </w:numPr>
      <w:spacing w:before="80"/>
      <w:contextualSpacing/>
    </w:pPr>
  </w:style>
  <w:style w:type="paragraph" w:styleId="List">
    <w:name w:val="List"/>
    <w:basedOn w:val="Normal"/>
    <w:uiPriority w:val="99"/>
    <w:rsid w:val="00E726D4"/>
    <w:pPr>
      <w:spacing w:line="312" w:lineRule="auto"/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57D1E"/>
    <w:rPr>
      <w:rFonts w:asciiTheme="majorHAnsi" w:eastAsiaTheme="majorEastAsia" w:hAnsiTheme="majorHAnsi" w:cstheme="majorBidi"/>
      <w:iCs/>
      <w:caps/>
      <w:spacing w:val="30"/>
      <w:lang w:val="en-US"/>
    </w:rPr>
  </w:style>
  <w:style w:type="paragraph" w:customStyle="1" w:styleId="Normalright">
    <w:name w:val="Normal right"/>
    <w:basedOn w:val="Normal"/>
    <w:semiHidden/>
    <w:qFormat/>
    <w:rsid w:val="00872564"/>
    <w:pPr>
      <w:spacing w:before="0"/>
      <w:jc w:val="right"/>
    </w:pPr>
  </w:style>
  <w:style w:type="character" w:styleId="Emphasis">
    <w:name w:val="Emphasis"/>
    <w:uiPriority w:val="20"/>
    <w:qFormat/>
    <w:rsid w:val="00872564"/>
    <w:rPr>
      <w:i w:val="0"/>
      <w:iCs/>
      <w:caps/>
      <w:smallCaps w:val="0"/>
    </w:rPr>
  </w:style>
  <w:style w:type="paragraph" w:styleId="NoSpacing">
    <w:name w:val="No Spacing"/>
    <w:uiPriority w:val="1"/>
    <w:qFormat/>
    <w:rsid w:val="00C57D1E"/>
    <w:pPr>
      <w:spacing w:line="192" w:lineRule="auto"/>
    </w:pPr>
    <w:rPr>
      <w:rFonts w:asciiTheme="minorHAnsi" w:eastAsiaTheme="minorEastAsia" w:hAnsiTheme="minorHAnsi"/>
      <w:sz w:val="18"/>
      <w:lang w:val="en-US"/>
    </w:rPr>
  </w:style>
  <w:style w:type="character" w:styleId="UnresolvedMention">
    <w:name w:val="Unresolved Mention"/>
    <w:basedOn w:val="DefaultParagraphFont"/>
    <w:uiPriority w:val="99"/>
    <w:semiHidden/>
    <w:rsid w:val="00E02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hyperlink" Target="https://www.codecademy.com/profiles/data3735039159/certificates/9eb0741e5ebef1f9f58a53bfac67d3a7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hyperlink" Target="https://www.codecademy.com/profiles/data3735039159/certificates/9a5bb1fc45b4281af1fffec93b0aaf05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png"/><Relationship Id="rId29" Type="http://schemas.openxmlformats.org/officeDocument/2006/relationships/hyperlink" Target="https://www.codecademy.com/profiles/data3735039159/certificates/9a5bb1fc45b4281af1fffec93b0aaf0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codecademy.com/profiles/data3735039159/certificates/a365cec2b37e43c583d3862e1d1477e4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linkedin.com/learning/certificates/4eb58ceee16d23ca0406e50c8f28824b7721b736078892ec31fae66fd8ed9b99?trk=share_certificate" TargetMode="External"/><Relationship Id="rId28" Type="http://schemas.openxmlformats.org/officeDocument/2006/relationships/hyperlink" Target="https://www.codecademy.com/profiles/data3735039159/certificates/a365cec2b37e43c583d3862e1d1477e4" TargetMode="External"/><Relationship Id="rId10" Type="http://schemas.openxmlformats.org/officeDocument/2006/relationships/hyperlink" Target="https://www.linkedin.com/in/hinafarrukh/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hinafarrukh/" TargetMode="External"/><Relationship Id="rId14" Type="http://schemas.openxmlformats.org/officeDocument/2006/relationships/image" Target="media/image4.svg"/><Relationship Id="rId22" Type="http://schemas.openxmlformats.org/officeDocument/2006/relationships/image" Target="media/image12.png"/><Relationship Id="rId27" Type="http://schemas.openxmlformats.org/officeDocument/2006/relationships/hyperlink" Target="https://www.linkedin.com/learning/certificates/4eb58ceee16d23ca0406e50c8f28824b7721b736078892ec31fae66fd8ed9b99?trk=share_certificate" TargetMode="External"/><Relationship Id="rId30" Type="http://schemas.openxmlformats.org/officeDocument/2006/relationships/hyperlink" Target="https://www.codecademy.com/profiles/data3735039159/certificates/9eb0741e5ebef1f9f58a53bfac67d3a7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odern%20simple%20operation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30">
      <a:majorFont>
        <a:latin typeface="Baskerville Old Face"/>
        <a:ea typeface=""/>
        <a:cs typeface=""/>
      </a:majorFont>
      <a:minorFont>
        <a:latin typeface="Kaling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operations manager resume.dotx</Template>
  <TotalTime>2883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hina farrukh</cp:lastModifiedBy>
  <cp:revision>1</cp:revision>
  <cp:lastPrinted>2022-10-10T09:09:00Z</cp:lastPrinted>
  <dcterms:created xsi:type="dcterms:W3CDTF">2025-12-17T22:32:00Z</dcterms:created>
  <dcterms:modified xsi:type="dcterms:W3CDTF">2025-12-19T22:35:00Z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