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F1E65" w14:textId="0841A724" w:rsidR="002021A0" w:rsidRPr="002021A0" w:rsidRDefault="00293782" w:rsidP="00293782">
      <w:pPr>
        <w:pStyle w:val="Graphicsanchor"/>
      </w:pPr>
      <w:r w:rsidRPr="002021A0">
        <w:rPr>
          <w:noProof/>
        </w:rPr>
        <mc:AlternateContent>
          <mc:Choice Requires="wps">
            <w:drawing>
              <wp:anchor distT="0" distB="0" distL="114300" distR="114300" simplePos="0" relativeHeight="251672593" behindDoc="0" locked="1" layoutInCell="1" allowOverlap="1" wp14:anchorId="43535251" wp14:editId="59B5D1F0">
                <wp:simplePos x="0" y="0"/>
                <wp:positionH relativeFrom="column">
                  <wp:posOffset>248285</wp:posOffset>
                </wp:positionH>
                <wp:positionV relativeFrom="page">
                  <wp:posOffset>1885950</wp:posOffset>
                </wp:positionV>
                <wp:extent cx="1609090" cy="259080"/>
                <wp:effectExtent l="0" t="0" r="0" b="762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B7033B" w14:textId="67D09C71" w:rsidR="00293782" w:rsidRPr="005E110B" w:rsidRDefault="00C57D1E" w:rsidP="00872564">
                            <w:pPr>
                              <w:pStyle w:val="NoSpacing"/>
                              <w:rPr>
                                <w:rFonts w:ascii="Aptos ExtraBold" w:hAnsi="Aptos ExtraBold"/>
                              </w:rPr>
                            </w:pPr>
                            <w:r w:rsidRPr="005E110B">
                              <w:rPr>
                                <w:rFonts w:ascii="Aptos ExtraBold" w:hAnsi="Aptos ExtraBold"/>
                              </w:rPr>
                              <w:t>(</w:t>
                            </w:r>
                            <w:r w:rsidR="00E02BE0" w:rsidRPr="005E110B">
                              <w:rPr>
                                <w:rFonts w:ascii="Aptos ExtraBold" w:hAnsi="Aptos ExtraBold"/>
                              </w:rPr>
                              <w:t>647</w:t>
                            </w:r>
                            <w:r w:rsidRPr="005E110B">
                              <w:rPr>
                                <w:rFonts w:ascii="Aptos ExtraBold" w:hAnsi="Aptos ExtraBold"/>
                              </w:rPr>
                              <w:t>)</w:t>
                            </w:r>
                            <w:r w:rsidR="00E02BE0" w:rsidRPr="005E110B">
                              <w:rPr>
                                <w:rFonts w:ascii="Aptos ExtraBold" w:hAnsi="Aptos ExtraBold"/>
                              </w:rPr>
                              <w:t xml:space="preserve"> 286 1299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535251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margin-left:19.55pt;margin-top:148.5pt;width:126.7pt;height:20.4pt;z-index:2516725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+MTYwIAADQFAAAOAAAAZHJzL2Uyb0RvYy54bWysVF9P2zAQf5+072D5fSQtg0FEijoQ0yQE&#10;aDDx7Dp2E83xefa1SffpOTtpy7q9ME2RnPP9v9/d+eKybw1bKx8asCWfHOWcKSuhauyy5N+fbj6c&#10;cRZQ2EoYsKrkGxX45ez9u4vOFWoKNZhKeUZObCg6V/Ia0RVZFmStWhGOwClLQg2+FUhXv8wqLzry&#10;3ppsmuenWQe+ch6kCoG414OQz5J/rZXEe62DQmZKTrlhOn06F/HMZheiWHrh6kaOaYh/yKIVjaWg&#10;O1fXAgVb+eYPV20jPQTQeCShzUDrRqpUA1UzyQ+qeayFU6kWAie4HUzh/7mVd+tH9+AZ9p+hpwZG&#10;QDoXikDMWE+vfRv/lCkjOUG42cGmemQyGp3m5/RxJkk2PTnPzxKu2d7a+YBfFLQsEiX31JaElljf&#10;BqSIpLpVicEs3DTGpNYY+xuDFAeOSr0drfcJJwo3RkUrY78pzZoq5R0ZaarUlfFsLWgehJTKYio5&#10;+SXtqKUp9lsMR/1oOmT1FuOdRYoMFnfGbWPBJ5QO0q5+bFPWgz7h96ruSGK/6MdGLqDaUH89DKMf&#10;nLxpqAm3IuCD8DTr1DfaX7ynQxvoSg4jxVkN/tff+FGfRpCknHW0OyUPP1fCK87MV0vD+fGYVpOW&#10;bbicfJrSxafL8WkeJYvXErtqr4DaMaGXwslERn00W1J7aJ9pzecxKomElRS75Lglr3DYaHompJrP&#10;kxKtlxN4ax+djK4jvHHEnvpn4d04h0gTfAfbLRPFwTgOutHSwnyFoJs0qxHgAdUReFrNNMLjMxJ3&#10;//U9ae0fu9kLAAAA//8DAFBLAwQUAAYACAAAACEAbPyVhuEAAAAKAQAADwAAAGRycy9kb3ducmV2&#10;LnhtbEyPQUvDQBCF74L/YRnBm900pbaJ2ZQ2IIJIwSjY4zY7JsHsbMxu2vjvnZ70OLyPN9/LNpPt&#10;xAkH3zpSMJ9FIJAqZ1qqFby/Pd6tQfigyejOESr4QQ+b/Poq06lxZ3rFUxlqwSXkU62gCaFPpfRV&#10;g1b7meuROPt0g9WBz6GWZtBnLredjKPoXlrdEn9odI9Fg9VXOVoFxZK+y93T9qWyh33xgfF42D3v&#10;lbq9mbYPIAJO4Q+Giz6rQ85ORzeS8aJTsEjmTCqIkxVvYiBO4iWIIyeL1Rpknsn/E/JfAAAA//8D&#10;AFBLAQItABQABgAIAAAAIQC2gziS/gAAAOEBAAATAAAAAAAAAAAAAAAAAAAAAABbQ29udGVudF9U&#10;eXBlc10ueG1sUEsBAi0AFAAGAAgAAAAhADj9If/WAAAAlAEAAAsAAAAAAAAAAAAAAAAALwEAAF9y&#10;ZWxzLy5yZWxzUEsBAi0AFAAGAAgAAAAhAIN/4xNjAgAANAUAAA4AAAAAAAAAAAAAAAAALgIAAGRy&#10;cy9lMm9Eb2MueG1sUEsBAi0AFAAGAAgAAAAhAGz8lYbhAAAACgEAAA8AAAAAAAAAAAAAAAAAvQQA&#10;AGRycy9kb3ducmV2LnhtbFBLBQYAAAAABAAEAPMAAADLBQAAAAA=&#10;" filled="f" stroked="f">
                <v:textbox inset="1.2mm,,1mm">
                  <w:txbxContent>
                    <w:p w14:paraId="4BB7033B" w14:textId="67D09C71" w:rsidR="00293782" w:rsidRPr="005E110B" w:rsidRDefault="00C57D1E" w:rsidP="00872564">
                      <w:pPr>
                        <w:pStyle w:val="NoSpacing"/>
                        <w:rPr>
                          <w:rFonts w:ascii="Aptos ExtraBold" w:hAnsi="Aptos ExtraBold"/>
                        </w:rPr>
                      </w:pPr>
                      <w:r w:rsidRPr="005E110B">
                        <w:rPr>
                          <w:rFonts w:ascii="Aptos ExtraBold" w:hAnsi="Aptos ExtraBold"/>
                        </w:rPr>
                        <w:t>(</w:t>
                      </w:r>
                      <w:r w:rsidR="00E02BE0" w:rsidRPr="005E110B">
                        <w:rPr>
                          <w:rFonts w:ascii="Aptos ExtraBold" w:hAnsi="Aptos ExtraBold"/>
                        </w:rPr>
                        <w:t>647</w:t>
                      </w:r>
                      <w:r w:rsidRPr="005E110B">
                        <w:rPr>
                          <w:rFonts w:ascii="Aptos ExtraBold" w:hAnsi="Aptos ExtraBold"/>
                        </w:rPr>
                        <w:t>)</w:t>
                      </w:r>
                      <w:r w:rsidR="00E02BE0" w:rsidRPr="005E110B">
                        <w:rPr>
                          <w:rFonts w:ascii="Aptos ExtraBold" w:hAnsi="Aptos ExtraBold"/>
                        </w:rPr>
                        <w:t xml:space="preserve"> 286 1299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Pr="002021A0">
        <w:rPr>
          <w:noProof/>
        </w:rPr>
        <mc:AlternateContent>
          <mc:Choice Requires="wps">
            <w:drawing>
              <wp:anchor distT="0" distB="0" distL="114300" distR="114300" simplePos="0" relativeHeight="251673617" behindDoc="0" locked="1" layoutInCell="1" allowOverlap="1" wp14:anchorId="35891A91" wp14:editId="3AC8FC83">
                <wp:simplePos x="0" y="0"/>
                <wp:positionH relativeFrom="column">
                  <wp:posOffset>250190</wp:posOffset>
                </wp:positionH>
                <wp:positionV relativeFrom="page">
                  <wp:posOffset>2269490</wp:posOffset>
                </wp:positionV>
                <wp:extent cx="1790700" cy="271780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271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EAF0D6" w14:textId="54B61579" w:rsidR="00293782" w:rsidRPr="005E110B" w:rsidRDefault="00E02BE0" w:rsidP="00872564">
                            <w:pPr>
                              <w:pStyle w:val="NoSpacing"/>
                              <w:rPr>
                                <w:rFonts w:ascii="Aptos ExtraBold" w:hAnsi="Aptos ExtraBold"/>
                              </w:rPr>
                            </w:pPr>
                            <w:r w:rsidRPr="005E110B">
                              <w:rPr>
                                <w:rFonts w:ascii="Aptos ExtraBold" w:hAnsi="Aptos ExtraBold"/>
                              </w:rPr>
                              <w:t>hfarrukh1299@gmail.com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91A91" id="Text Box 26" o:spid="_x0000_s1027" type="#_x0000_t202" style="position:absolute;margin-left:19.7pt;margin-top:178.7pt;width:141pt;height:21.4pt;z-index:2516736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p0qZgIAADsFAAAOAAAAZHJzL2Uyb0RvYy54bWysVN9v2jAQfp+0/8Hy+0igW+kQoWJUTJOq&#10;tlo79dk4NkRzfJ59kLC/fmcnUMb20mkvydn33a/v7jy9bmvDdsqHCmzBh4OcM2UllJVdF/zb0/Ld&#10;FWcBhS2FAasKvleBX8/evpk2bqJGsAFTKs/IiQ2TxhV8g+gmWRbkRtUiDMApS0oNvhZIR7/OSi8a&#10;8l6bbJTnl1kDvnQepAqBbm86JZ8l/1orifdaB4XMFJxyw/T16buK32w2FZO1F25TyT4N8Q9Z1KKy&#10;FPTo6kagYFtf/eGqrqSHABoHEuoMtK6kSjVQNcP8rJrHjXAq1ULkBHekKfw/t/Ju9+gePMP2E7TU&#10;wEhI48Ik0GWsp9W+jn/KlJGeKNwfaVMtMhmNxh/zcU4qSbrReDi+SrxmL9bOB/ysoGZRKLintiS2&#10;xO42IEUk6AESg1lYVsak1hj72wUBuxuVettbvyScJNwbFa2M/ao0q8qUd7xIU6UWxrOdoHkQUiqL&#10;qeTkl9ARpSn2awx7fDTtsnqN8dEiRQaLR+O6suATS2dpl98PKesOT/yd1B1FbFctFX7SzxWUe2qz&#10;h24DgpPLinpxKwI+CE8jT+2jNcZ7+mgDTcGhlzjbgP/5t/uIp0kkLWcNrVDBw4+t8Ioz88XSjL6/&#10;oA2lnesOH8YjOvh0uLjMo2Z1qrHbegHUlSE9GE4mMeLRHETtoX6mbZ/HqKQSVlLsguNBXGC32PRa&#10;SDWfJxBtmRN4ax+djK4jy3HSntpn4V0/jkiDfAeHZROTs6nssNHSwnyLoKs0spHnjtWef9rQNMn9&#10;axKfgNNzQr28ebNfAAAA//8DAFBLAwQUAAYACAAAACEAmfCJsOEAAAAKAQAADwAAAGRycy9kb3du&#10;cmV2LnhtbEyPT0vDQBDF74LfYRnBm91t2vonZlPagAgiBaNgj9vsmASzszG7aeO3dzzpad4wjze/&#10;l60n14kjDqH1pGE+UyCQKm9bqjW8vT5c3YII0ZA1nSfU8I0B1vn5WWZS60/0gscy1oJDKKRGQxNj&#10;n0oZqgadCTPfI/Htww/ORF6HWtrBnDjcdTJR6lo60xJ/aEyPRYPVZzk6DcWKvsrt4+a5cvtd8Y7J&#10;uN8+7bS+vJg29yAiTvHPDL/4jA45Mx38SDaITsPibslOnqsbFmxYJHMWBw1LpRKQeSb/V8h/AAAA&#10;//8DAFBLAQItABQABgAIAAAAIQC2gziS/gAAAOEBAAATAAAAAAAAAAAAAAAAAAAAAABbQ29udGVu&#10;dF9UeXBlc10ueG1sUEsBAi0AFAAGAAgAAAAhADj9If/WAAAAlAEAAAsAAAAAAAAAAAAAAAAALwEA&#10;AF9yZWxzLy5yZWxzUEsBAi0AFAAGAAgAAAAhANf+nSpmAgAAOwUAAA4AAAAAAAAAAAAAAAAALgIA&#10;AGRycy9lMm9Eb2MueG1sUEsBAi0AFAAGAAgAAAAhAJnwibDhAAAACgEAAA8AAAAAAAAAAAAAAAAA&#10;wAQAAGRycy9kb3ducmV2LnhtbFBLBQYAAAAABAAEAPMAAADOBQAAAAA=&#10;" filled="f" stroked="f">
                <v:textbox inset="1.2mm,,1mm">
                  <w:txbxContent>
                    <w:p w14:paraId="74EAF0D6" w14:textId="54B61579" w:rsidR="00293782" w:rsidRPr="005E110B" w:rsidRDefault="00E02BE0" w:rsidP="00872564">
                      <w:pPr>
                        <w:pStyle w:val="NoSpacing"/>
                        <w:rPr>
                          <w:rFonts w:ascii="Aptos ExtraBold" w:hAnsi="Aptos ExtraBold"/>
                        </w:rPr>
                      </w:pPr>
                      <w:r w:rsidRPr="005E110B">
                        <w:rPr>
                          <w:rFonts w:ascii="Aptos ExtraBold" w:hAnsi="Aptos ExtraBold"/>
                        </w:rPr>
                        <w:t>hfarrukh1299@gmail.com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Pr="002021A0">
        <w:rPr>
          <w:noProof/>
        </w:rPr>
        <mc:AlternateContent>
          <mc:Choice Requires="wps">
            <w:drawing>
              <wp:anchor distT="0" distB="0" distL="114300" distR="114300" simplePos="0" relativeHeight="251674641" behindDoc="0" locked="1" layoutInCell="1" allowOverlap="1" wp14:anchorId="3F2F4B3F" wp14:editId="2C9C8F5C">
                <wp:simplePos x="0" y="0"/>
                <wp:positionH relativeFrom="column">
                  <wp:posOffset>250190</wp:posOffset>
                </wp:positionH>
                <wp:positionV relativeFrom="page">
                  <wp:posOffset>2650490</wp:posOffset>
                </wp:positionV>
                <wp:extent cx="1609090" cy="38100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5D46ED" w14:textId="74939D81" w:rsidR="00883275" w:rsidRPr="00E02BE0" w:rsidRDefault="00E02BE0" w:rsidP="00883275">
                            <w:pPr>
                              <w:pStyle w:val="NoSpacing"/>
                              <w:spacing w:line="192" w:lineRule="auto"/>
                              <w:rPr>
                                <w:rFonts w:ascii="Aptos ExtraBold" w:hAnsi="Aptos ExtraBold"/>
                              </w:rPr>
                            </w:pPr>
                            <w:hyperlink r:id="rId9" w:history="1">
                              <w:r w:rsidRPr="005E110B">
                                <w:rPr>
                                  <w:rStyle w:val="Hyperlink"/>
                                  <w:rFonts w:ascii="Aptos ExtraBold" w:hAnsi="Aptos ExtraBold"/>
                                </w:rPr>
                                <w:t>LinkedIn Profile</w:t>
                              </w:r>
                            </w:hyperlink>
                            <w:r w:rsidR="00883275">
                              <w:t xml:space="preserve"> / </w:t>
                            </w:r>
                            <w:hyperlink r:id="rId10" w:history="1">
                              <w:r w:rsidR="00883275" w:rsidRPr="00883275">
                                <w:rPr>
                                  <w:rStyle w:val="Hyperlink"/>
                                  <w:highlight w:val="yellow"/>
                                </w:rPr>
                                <w:t>Portfolio link</w:t>
                              </w:r>
                            </w:hyperlink>
                          </w:p>
                          <w:p w14:paraId="10A4A490" w14:textId="7776DFF1" w:rsidR="00E02BE0" w:rsidRDefault="00E02BE0" w:rsidP="00E02BE0">
                            <w:pPr>
                              <w:pStyle w:val="NoSpacing"/>
                              <w:spacing w:line="192" w:lineRule="auto"/>
                            </w:pPr>
                          </w:p>
                          <w:p w14:paraId="77167CC3" w14:textId="702D03EA" w:rsidR="00293782" w:rsidRPr="00293782" w:rsidRDefault="00293782" w:rsidP="00872564">
                            <w:pPr>
                              <w:pStyle w:val="NoSpacing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2F4B3F" id="Text Box 27" o:spid="_x0000_s1028" type="#_x0000_t202" style="position:absolute;margin-left:19.7pt;margin-top:208.7pt;width:126.7pt;height:30pt;z-index:2516746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clyZwIAADsFAAAOAAAAZHJzL2Uyb0RvYy54bWysVF9v0zAQf0fiO1h+Z0lbGCNaOpVNQ0jT&#10;NrGhPbuO3UQ4PmNfm5RPv7OTdqXwMoQiOef7f7+78/lF3xq2UT40YEs+Ock5U1ZC1dhVyb8/Xr87&#10;4yygsJUwYFXJtyrwi/nbN+edK9QUajCV8oyc2FB0ruQ1oiuyLMhatSKcgFOWhBp8K5CufpVVXnTk&#10;vTXZNM9Psw585TxIFQJxrwYhnyf/WiuJd1oHhcyUnHLDdPp0LuOZzc9FsfLC1Y0c0xD/kEUrGktB&#10;966uBAq29s0frtpGegig8URCm4HWjVSpBqpmkh9V81ALp1ItBE5we5jC/3MrbzcP7t4z7D9DTw2M&#10;gHQuFIGYsZ5e+zb+KVNGcoJwu4dN9chkNDrNP9HHmSTZ7GyS5wnX7MXa+YBfFLQsEiX31JaEltjc&#10;BKSIpLpTicEsXDfGpNYY+xuDFAeOSr0drV8SThRujYpWxn5TmjVVyjsy0lSpS+PZRtA8CCmVxVRy&#10;8kvaUUtT7NcYjvrRdMjqNcZ7ixQZLO6N28aCTygdpV392KWsB33C76DuSGK/7Knwkk93/VxCtaU2&#10;exg2IDh53VAvbkTAe+Fp5Kl9tMZ4R4c20JUcRoqzGvyvv/GjPk0iSTnraIVKHn6uhVecma+WZvT9&#10;jDaUdm64fPg4pYtPl9lpnBG2PJTYdXsJ1JUJPRhOJjLqo9mR2kP7RNu+iFFJJKyk2CXHHXmJw2LT&#10;ayHVYpGUaMucwBv74GR0HVGOk/bYPwnvxnFEGuRb2C2bKI6mctCNlhYWawTdpJGNOA+ojvjThqZJ&#10;Hl+T+AQc3pPWy5s3fwYAAP//AwBQSwMEFAAGAAgAAAAhAMuk3mLhAAAACgEAAA8AAABkcnMvZG93&#10;bnJldi54bWxMj0FLw0AQhe+C/2EZwZvdNNbWptmUNiCCSMEotMdtdkyC2dmY3bTx3zue7G3mzePN&#10;99L1aFtxwt43jhRMJxEIpNKZhioFH+9Pd48gfNBkdOsIFfygh3V2fZXqxLgzveGpCJXgEPKJVlCH&#10;0CVS+rJGq/3EdUh8+3S91YHXvpKm12cOt62Mo2gurW6IP9S6w7zG8qsYrIL8gb6L7fPmtbSHXb7H&#10;eDhsX3ZK3d6MmxWIgGP4N8MfPqNDxkxHN5DxolVwv5yxU8FsuuCBDfEy5i5HVhasyCyVlxWyXwAA&#10;AP//AwBQSwECLQAUAAYACAAAACEAtoM4kv4AAADhAQAAEwAAAAAAAAAAAAAAAAAAAAAAW0NvbnRl&#10;bnRfVHlwZXNdLnhtbFBLAQItABQABgAIAAAAIQA4/SH/1gAAAJQBAAALAAAAAAAAAAAAAAAAAC8B&#10;AABfcmVscy8ucmVsc1BLAQItABQABgAIAAAAIQC1XclyZwIAADsFAAAOAAAAAAAAAAAAAAAAAC4C&#10;AABkcnMvZTJvRG9jLnhtbFBLAQItABQABgAIAAAAIQDLpN5i4QAAAAoBAAAPAAAAAAAAAAAAAAAA&#10;AMEEAABkcnMvZG93bnJldi54bWxQSwUGAAAAAAQABADzAAAAzwUAAAAA&#10;" filled="f" stroked="f">
                <v:textbox inset="1.2mm,,1mm">
                  <w:txbxContent>
                    <w:p w14:paraId="4A5D46ED" w14:textId="74939D81" w:rsidR="00883275" w:rsidRPr="00E02BE0" w:rsidRDefault="00E02BE0" w:rsidP="00883275">
                      <w:pPr>
                        <w:pStyle w:val="NoSpacing"/>
                        <w:spacing w:line="192" w:lineRule="auto"/>
                        <w:rPr>
                          <w:rFonts w:ascii="Aptos ExtraBold" w:hAnsi="Aptos ExtraBold"/>
                        </w:rPr>
                      </w:pPr>
                      <w:hyperlink r:id="rId11" w:history="1">
                        <w:r w:rsidRPr="005E110B">
                          <w:rPr>
                            <w:rStyle w:val="Hyperlink"/>
                            <w:rFonts w:ascii="Aptos ExtraBold" w:hAnsi="Aptos ExtraBold"/>
                          </w:rPr>
                          <w:t>LinkedIn Profile</w:t>
                        </w:r>
                      </w:hyperlink>
                      <w:r w:rsidR="00883275">
                        <w:t xml:space="preserve"> / </w:t>
                      </w:r>
                      <w:hyperlink r:id="rId12" w:history="1">
                        <w:r w:rsidR="00883275" w:rsidRPr="00883275">
                          <w:rPr>
                            <w:rStyle w:val="Hyperlink"/>
                            <w:highlight w:val="yellow"/>
                          </w:rPr>
                          <w:t>Portfolio link</w:t>
                        </w:r>
                      </w:hyperlink>
                    </w:p>
                    <w:p w14:paraId="10A4A490" w14:textId="7776DFF1" w:rsidR="00E02BE0" w:rsidRDefault="00E02BE0" w:rsidP="00E02BE0">
                      <w:pPr>
                        <w:pStyle w:val="NoSpacing"/>
                        <w:spacing w:line="192" w:lineRule="auto"/>
                      </w:pPr>
                    </w:p>
                    <w:p w14:paraId="77167CC3" w14:textId="702D03EA" w:rsidR="00293782" w:rsidRPr="00293782" w:rsidRDefault="00293782" w:rsidP="00872564">
                      <w:pPr>
                        <w:pStyle w:val="NoSpacing"/>
                      </w:pP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Pr="002021A0">
        <w:rPr>
          <w:noProof/>
        </w:rPr>
        <mc:AlternateContent>
          <mc:Choice Requires="wps">
            <w:drawing>
              <wp:anchor distT="0" distB="0" distL="114300" distR="114300" simplePos="0" relativeHeight="251675665" behindDoc="0" locked="1" layoutInCell="1" allowOverlap="1" wp14:anchorId="3CB8B680" wp14:editId="153E2E22">
                <wp:simplePos x="0" y="0"/>
                <wp:positionH relativeFrom="column">
                  <wp:posOffset>248285</wp:posOffset>
                </wp:positionH>
                <wp:positionV relativeFrom="page">
                  <wp:posOffset>1501140</wp:posOffset>
                </wp:positionV>
                <wp:extent cx="1609090" cy="259715"/>
                <wp:effectExtent l="0" t="0" r="0" b="698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259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957727" w14:textId="4C410704" w:rsidR="00293782" w:rsidRPr="005E110B" w:rsidRDefault="00E02BE0" w:rsidP="00872564">
                            <w:pPr>
                              <w:pStyle w:val="NoSpacing"/>
                              <w:rPr>
                                <w:rFonts w:ascii="Aptos ExtraBold" w:hAnsi="Aptos ExtraBold"/>
                              </w:rPr>
                            </w:pPr>
                            <w:proofErr w:type="spellStart"/>
                            <w:proofErr w:type="gramStart"/>
                            <w:r w:rsidRPr="005E110B">
                              <w:rPr>
                                <w:rFonts w:ascii="Aptos ExtraBold" w:hAnsi="Aptos ExtraBold"/>
                              </w:rPr>
                              <w:t>Ontario,Canada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8B680" id="Text Box 29" o:spid="_x0000_s1029" type="#_x0000_t202" style="position:absolute;margin-left:19.55pt;margin-top:118.2pt;width:126.7pt;height:20.45pt;z-index:2516756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MmBZwIAADsFAAAOAAAAZHJzL2Uyb0RvYy54bWysVEtv2zAMvg/YfxB0X53H0q5BnCJrkWFA&#10;0RZLh54VWUqMyaImMbGzX19Kdh7LdukwGJApvvmR1OSmqQzbKh9KsDnvX/Q4U1ZCUdpVzr8/zz98&#10;4iygsIUwYFXOdyrwm+n7d5PajdUA1mAK5Rk5sWFcu5yvEd04y4Jcq0qEC3DKklCDrwTS1a+ywoua&#10;vFcmG/R6l1kNvnAepAqBuHetkE+Tf62VxEetg0Jmck65YTp9OpfxzKYTMV554dal7NIQ/5BFJUpL&#10;QQ+u7gQKtvHlH66qUnoIoPFCQpWB1qVUqQaqpt87q2axFk6lWgic4A4whf/nVj5sF+7JM2w+Q0MN&#10;jIDULowDMWM9jfZV/FOmjOQE4e4Am2qQyWh02bumjzNJssHo+qo/im6yo7XzAb8oqFgkcu6pLQkt&#10;sb0P2KruVWIwC/PSmNQaY39jkM+Wo1JvO+tjwonCnVHRythvSrOySHlHRpoqdWs82wqaByGlsphK&#10;Tn5JO2ppiv0Ww04/mrZZvcX4YJEig8WDcVVa8Amls7SLH/uUdatPUJ/UHUlslg0VnvPhvp9LKHbU&#10;Zg/tBgQn5yX14l4EfBKeRp7aR2uMj3RoA3XOoaM4W4P/9Td+1KdJJClnNa1QzsPPjfCKM/PV0ox+&#10;HNKG0s61l9HVgC4+XYaXvShZnkrsproF6kqfHgwnExn10exJ7aF6oW2fxagkElZS7JzjnrzFdrHp&#10;tZBqNktKtGVO4L1dOBldR5TjpD03L8K7bhyRBvkB9ssmxmdT2epGSwuzDYIu08hGnFtUO/xpQ9PQ&#10;d69JfAJO70nr+OZNXwEAAP//AwBQSwMEFAAGAAgAAAAhAL/soU7iAAAACgEAAA8AAABkcnMvZG93&#10;bnJldi54bWxMj8FKw0AQhu+C77CM4M1umtjWxmxKGxBBpGAU7HGbHZNgdjZmN218e8eT3maYj3++&#10;P9tMthMnHHzrSMF8FoFAqpxpqVbw9vpwcwfCB01Gd45QwTd62OSXF5lOjTvTC57KUAsOIZ9qBU0I&#10;fSqlrxq02s9cj8S3DzdYHXgdamkGfeZw28k4ipbS6pb4Q6N7LBqsPsvRKigW9FXuHrfPlT3si3eM&#10;x8Puaa/U9dW0vQcRcAp/MPzqszrk7HR0IxkvOgXJes6kgjhZ3oJgIF7HCxBHHlarBGSeyf8V8h8A&#10;AAD//wMAUEsBAi0AFAAGAAgAAAAhALaDOJL+AAAA4QEAABMAAAAAAAAAAAAAAAAAAAAAAFtDb250&#10;ZW50X1R5cGVzXS54bWxQSwECLQAUAAYACAAAACEAOP0h/9YAAACUAQAACwAAAAAAAAAAAAAAAAAv&#10;AQAAX3JlbHMvLnJlbHNQSwECLQAUAAYACAAAACEAkjTJgWcCAAA7BQAADgAAAAAAAAAAAAAAAAAu&#10;AgAAZHJzL2Uyb0RvYy54bWxQSwECLQAUAAYACAAAACEAv+yhTuIAAAAKAQAADwAAAAAAAAAAAAAA&#10;AADBBAAAZHJzL2Rvd25yZXYueG1sUEsFBgAAAAAEAAQA8wAAANAFAAAAAA==&#10;" filled="f" stroked="f">
                <v:textbox inset="1.2mm,,1mm">
                  <w:txbxContent>
                    <w:p w14:paraId="5D957727" w14:textId="4C410704" w:rsidR="00293782" w:rsidRPr="005E110B" w:rsidRDefault="00E02BE0" w:rsidP="00872564">
                      <w:pPr>
                        <w:pStyle w:val="NoSpacing"/>
                        <w:rPr>
                          <w:rFonts w:ascii="Aptos ExtraBold" w:hAnsi="Aptos ExtraBold"/>
                        </w:rPr>
                      </w:pPr>
                      <w:proofErr w:type="spellStart"/>
                      <w:proofErr w:type="gramStart"/>
                      <w:r w:rsidRPr="005E110B">
                        <w:rPr>
                          <w:rFonts w:ascii="Aptos ExtraBold" w:hAnsi="Aptos ExtraBold"/>
                        </w:rPr>
                        <w:t>Ontario,Canada</w:t>
                      </w:r>
                      <w:proofErr w:type="spellEnd"/>
                      <w:proofErr w:type="gramEnd"/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>
        <w:rPr>
          <w:rFonts w:ascii="Lato" w:hAnsi="Lato"/>
          <w:noProof/>
        </w:rPr>
        <mc:AlternateContent>
          <mc:Choice Requires="wpg">
            <w:drawing>
              <wp:anchor distT="0" distB="0" distL="114300" distR="114300" simplePos="0" relativeHeight="251670545" behindDoc="0" locked="1" layoutInCell="1" allowOverlap="1" wp14:anchorId="0D7C9BD5" wp14:editId="6BE3D790">
                <wp:simplePos x="0" y="0"/>
                <wp:positionH relativeFrom="page">
                  <wp:posOffset>424180</wp:posOffset>
                </wp:positionH>
                <wp:positionV relativeFrom="page">
                  <wp:posOffset>1484630</wp:posOffset>
                </wp:positionV>
                <wp:extent cx="264795" cy="1398905"/>
                <wp:effectExtent l="0" t="0" r="1905" b="0"/>
                <wp:wrapNone/>
                <wp:docPr id="545224363" name="Group 17" descr="Contact info icon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795" cy="1398905"/>
                          <a:chOff x="0" y="0"/>
                          <a:chExt cx="262255" cy="1395730"/>
                        </a:xfrm>
                      </wpg:grpSpPr>
                      <pic:pic xmlns:pic="http://schemas.openxmlformats.org/drawingml/2006/picture">
                        <pic:nvPicPr>
                          <pic:cNvPr id="613390442" name="Graphic 30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55" cy="262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1755539" name="Graphic 31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62000"/>
                            <a:ext cx="262255" cy="262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9622893" name="Graphic 34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0"/>
                            <a:ext cx="262255" cy="262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8033820" name="Graphic 40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137" y="1133475"/>
                            <a:ext cx="259979" cy="262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60EB86" id="Group 17" o:spid="_x0000_s1026" alt="Contact info icons" style="position:absolute;margin-left:33.4pt;margin-top:116.9pt;width:20.85pt;height:110.15pt;z-index:251670545;mso-position-horizontal-relative:page;mso-position-vertical-relative:page;mso-width-relative:margin;mso-height-relative:margin" coordsize="2622,13957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xIzy0xAIAAPQLAAAOAAAAZHJzL2Uyb0RvYy54bWzsVslu&#10;2zAQvRfoPxC8J9osyxJiB0XTGAWCxujyATRFSUQkkiDpJX/fISXbcVy0QZAeDORgmRTF4Zs3jzNz&#10;db3tWrRm2nAppji6DDFigsqSi3qKf/28vZhgZCwRJWmlYFP8yAy+nn38cLVRBYtlI9uSaQRGhCk2&#10;aooba1URBIY2rCPmUiomYLGSuiMWproOSk02YL1rgzgMx8FG6lJpSZkx8PamX8Qzb7+qGLX3VWWY&#10;Re0UAzbrn9o/l+4ZzK5IUWuiGk4HGOQVKDrCBRy6N3VDLEErzU9MdZxqaWRlL6nsAllVnDLvA3gT&#10;hc+8mWu5Ut6XutjUak8TUPuMp1ebpd/Wc61+qIUGJjaqBi78zPmyrXTn/gEl2nrKHveUsa1FFF7G&#10;41GWpxhRWIqSfJKHac8pbYD4k220+bLfGMfpYWOaJT4Ywe7Y4AiM4rSA38AAjE4Y+LdSYJddaYYH&#10;I92LbHREP6zUBQRLEcuXvOX20QsPwuJAifWC04XuJ0DmQiNeTvE4SpI8HI1ijATpQPfzQWK9l26n&#10;+7jfSpxrd5I+GCTk54aImn0yCqQLlDoyg+PP/fTo3GXL1S1vWxcsNx48BJk/k8kfSOoleCPpqmPC&#10;9ndKsxaclcI0XBmMdMG6JQOv9NfSAyKFsZpZ2rgDKzj4O4B1QJ8seJQHYM4FAyp7ua4O8ojHftwf&#10;sBOl0sbOmeyQGwA0QAAhIQVZ35kBy+6TgcH+eI8L0PQRg8HZaCpKRlGWpmmSn4jKR+VYJeckqqRP&#10;GW8vqmwMNWJI8oeM9a4sn7oO2SoJc7hikzw5EdbIReZ8hTXUorcXVjKJ3oXl+q+/l8E8moRJMomh&#10;8zougyN/Kc9XWNmQsTQdSt++8u3q9YtKXxQlGUaudYJ+YZQNct1nqjTPM0j2rrf6TzXQd1nQWvra&#10;PbTBrnd9Oofx02Z99hsAAP//AwBQSwMECgAAAAAAAAAhAMUNcVwwBAAAMAQAABQAAABkcnMvbWVk&#10;aWEvaW1hZ2UxLnBuZ4lQTkcNChoKAAAADUlIRFIAAABAAAAAQAgGAAAAqmlx3gAAAAFzUkdCAK7O&#10;HOkAAAAEZ0FNQQAAsY8L/GEFAAAACXBIWXMAAB2HAAAdhwGP5fFlAAADxUlEQVR4Xu2agY0UMQxF&#10;XQIlUAIlUAIlUAIl0AElUAIlUAIlUAIlgB7anCKv49iZyUwi7Ze+dLqdTeIf58eeO5EXXrgCH0Xk&#10;i4h8FZFvIvJTRH6JyJ8H+fmHiHx/PMOzfGdbvHsEQLC/ReTvATLGNmJ8eCyYXdWBnEGy5L2edAWw&#10;4zMD12SuJYS4OnBN5r4NnMu7Aq/JGi73CFx6heBrsqbpKCmvJ1+FU48EwePCetLVSE3BWk/FLsEX&#10;UmidipXTvkU27BRgLnrwXfhZB5MFld1qbp/l8BXJuZ8ZPOeUxgf2+oXSINWMehIxDFWNTKoHO4Ms&#10;iAC0U7eOGs9bICj9bIt0mSkw+IzdZ8xPerIK1pE7QwCYyoIZrs/9HFkEz/Bs+d5ZAoRvhRm7z3nX&#10;Kd9DOeNnCQDJsC44L/qLR0g2tYJv/b6gdJoWRgToesGZzs843j1cuknoXVWtz0YEYC5XdAxKf2mE&#10;PbOzuslsNzciAPQ25RTz88xOd5NahEw3NyqAewx6BUmPGFcrxXRDVYTi97XrR7u5UQFanvLfIfXD&#10;GVI4tcDYtbiWUDozeo49KgA0faVVifUYNbvyvCeUrj49H0FAvZYoTb/Rk0fIrppqPlCbXU+oAsar&#10;5/AE05kVpek12fuf4sYzu3q8nlAaBFb7gveCg7n4XK/Po1kVRrsr2Ctu6rFGqkCgA/NuF5C5wUxB&#10;a8VbJI3N8/OATklPqCgy5hj1MfMm6J2lTHHTEyoLHZg3duQ2MwXQRYkmGdKC3iVPqFHoVtkzx8hx&#10;fkLkCOjA9HnvndOj0EWTdZa5aXqbSbY/Ieqk5QxaTn30vEehRa/X1Au+fOcJURdlgtKm1gNeFXyB&#10;fmnCmno+Vmj2A1EBLJqKTkY0Yy2ahZB22gx3E8A0UF2CZribANrM3xA9Q5oZAcpLT+aqSUBekaMx&#10;KgB+0fSrUR/ICOA1XWZqNjAqgNkHFIy+EssI4IlsmlMDowI00x+M9ti7CED6dwu1bFsMdxHATf+C&#10;kVdNuwgQfieRzYIdBAjtfkHWC1YXoPcewUQmC8z+ugFv3Mwu1b1Ajxlh35DNAiahFfXIPe91a6Wp&#10;0d/T9LJIM+T8LRwpj1ehe+9HcKRJuptDqW/BO7er0uz5jyBjOndzygsa/T5uVbLGYdOLIOPAV9P6&#10;o+sUeC3tXcy00qdglSuSe57a4BaQbnfdEATO3FPPexTU2VcKkX19dhlYVOTPUiNkx5cN3AIl6NGs&#10;IGgE5Yxf4u6zgBjlP8MJiJ0sb6AJkp+5v/mMa5byG5PdOugXdsA/gkrrQFRFHeEAAAAASUVORK5C&#10;YIJQSwMECgAAAAAAAAAhAI9h4BmzBgAAswYAABQAAABkcnMvbWVkaWEvaW1hZ2UyLnN2Zzxzdmcg&#10;dmlld0JveD0iMCAwIDMyIDMyIiB4bWxucz0iaHR0cDovL3d3dy53My5vcmcvMjAwMC9zdmciIHht&#10;bG5zOnhsaW5rPSJodHRwOi8vd3d3LnczLm9yZy8xOTk5L3hsaW5rIiBpZD0iU2V0X29mXzY0X1VJ&#10;X0ljb25zIiBvdmVyZmxvdz0iaGlkZGVuIj48c3R5bGU+DQouTXNmdE9mY1RobV9UZXh0MV9GaWxs&#10;X3YyIHsNCiBmaWxsOiMwMDAwMDA7IA0KfQ0KPC9zdHlsZT4NCjxwYXRoIGQ9Ik0xNiAxQzcuNzE1&#10;NzMgMSAxIDcuNzE1NzMgMSAxNiAxIDI0LjI4NDMgNy43MTU3MyAzMSAxNiAzMSAyNC4yODQzIDMx&#10;IDMxIDI0LjI4NDMgMzEgMTYgMzEgNy43MTU3MyAyNC4yODQzIDEgMTYgMVpNMjMuMTE1MiAyMy43&#10;MTQyQzIzLjExNTIgMjQuMDQxNyAyMi44NDk3IDI0LjMwNzEgMjIuNTIyMiAyNC4zMDcyTDE4LjM3&#10;MDggMjQuMjk1NyAxOC4zNjk3IDI0LjI5NTdDMTguMDQxOCAyNC4yOTQyIDE3Ljc3NzIgMjQuMDI3&#10;MyAxNy43Nzg2IDIzLjY5OTRMMTcuNzc4NiAyMC4xNDVDMTcuNzc4NiAxOS44MTc1IDE3LjUxMzEg&#10;MTkuNTUyIDE3LjE4NTYgMTkuNTUyTDE0LjgxMzggMTkuNTUyQzE0LjQ4NjQgMTkuNTUyIDE0LjIy&#10;MDkgMTkuODE3NCAxNC4yMjA4IDIwLjE0NDggMTQuMjIwOCAyMC4xNDQ5IDE0LjIyMDggMjAuMTQ0&#10;OSAxNC4yMjA4IDIwLjE0NUwxNC4yMjA4IDIzLjY5MkMxNC4yMjA4IDI0LjAxODMgMTMuOTU3MSAy&#10;NC4yODMzIDEzLjYzMDggMjQuMjg1TDkuNDc3MjQgMjQuMjk1N0M5LjE0OTc1IDI0LjI5NTcgOC44&#10;ODQyNyAyNC4wMzAyIDguODg0MjQgMjMuNzAyN0w4Ljg4NDI0IDE3LjY0MDQgMTUuNzE2OSAxMi4w&#10;MTI5QzE1Ljg4MjQgMTEuODc5NiAxNi4xMTg1IDExLjg3OTYgMTYuMjgzOSAxMi4wMTI5TDIzLjEx&#10;NTEgMTcuNjM2NFpNMjYuNTcyOSAxNi40NTIgMjUuNjI3OSAxNy42MDA4IDI1LjYyNzcgMTcuNjAx&#10;QzI1LjQ3MTEgMTcuNzkwMiAyNS4xOTA4IDE3LjgxNjcgMjUuMDAxNSAxNy42NjAxTDE2LjI4NCAx&#10;MC40ODAyQzE2LjExODUgMTAuMzQ2OCAxNS44ODI1IDEwLjM0NjggMTUuNzE3IDEwLjQ4MDJMNi45&#10;OTk3NiAxNy42NjAxIDYuOTk5MDIgMTcuNjYwN0M2LjgwOTM0IDE3LjgxNjcgNi41MjkxMiAxNy43&#10;ODk0IDYuMzczMTMgMTcuNTk5NyA2LjM3MzEyIDE3LjU5OTcgNi4zNzMxMiAxNy41OTk3IDYuMzcz&#10;MTEgMTcuNTk5N0w1LjQyODExIDE2LjQ1MDggNS40Mjc5MyAxNi40NTA3QzUuMjcxNDUgMTYuMjYx&#10;NCA1LjI5ODAzIDE1Ljk4MTEgNS40ODczIDE1LjgyNDYgNS40ODczMyAxNS44MjQ2IDUuNDg3MzUg&#10;MTUuODI0NiA1LjQ4NzM4IDE1LjgyNDZMMTQuODY4MyA4LjA5ODczQzE1LjUyNSA3LjU1ODMzIDE2&#10;LjQ3MjMgNy41NTgzMyAxNy4xMjkgOC4wOTg3M0wyMC40NDY5IDEwLjgyODUgMjAuNDQ2OSA4LjEz&#10;NzU3QzIwLjQ0NjkgNy44OTE5NyAyMC42NDYgNy42OTI4NyAyMC44OTE2IDcuNjkyODdMMjIuOTY3&#10;IDcuNjkyODdDMjMuMjEyNiA3LjY5Mjg2IDIzLjQxMTcgNy44OTE5NSAyMy40MTE3IDguMTM3NTUg&#10;MjMuNDExNyA4LjEzNzU2IDIzLjQxMTcgOC4xMzc1NiAyMy40MTE3IDguMTM3NTdMMjMuNDExNyAx&#10;My4yNzA4IDI2LjUwOTkgMTUuODI0NSAyNi41MTE3IDE1LjgyNkMyNi43MDE0IDE1Ljk4MiAyNi43&#10;Mjg5IDE2LjI2MjIgMjYuNTcyOSAxNi40NTIgMjYuNTcyOSAxNi40NTIgMjYuNTcyOSAxNi40NTIg&#10;MjYuNTcyOSAxNi40NTJaIiBjbGFzcz0iTXNmdE9mY1RobV9UZXh0MV9GaWxsX3YyIi8+PC9zdmc+&#10;UEsDBAoAAAAAAAAAIQD4oEkwzQMAAM0DAAAUAAAAZHJzL21lZGlhL2ltYWdlMy5wbmeJUE5HDQoa&#10;CgAAAA1JSERSAAAAQAAAAEAIBgAAAKppcd4AAAABc1JHQgCuzhzpAAAABGdBTUEAALGPC/xhBQAA&#10;AAlwSFlzAAAdhwAAHYcBj+XxZQAAA2JJREFUeF7tmw2NGzEQhQdCIRRCIRyEQiiEQiiDQjgIhVAI&#10;hVAIB+GqT4olazJe++3ajn3Nk54SXdb2/Hlm7OTMnnhiBl7M7LuZ/TCzn2b228z+mNnbjbz/ZWav&#10;t2d4ljHb4tNNAZT9a2bvF8gc2xjjy01gvOoV6UGi5LNfdAXg8ZGKe7LWEoaYrbgnaz8M7MtHKZ4T&#10;GabnCLL0CsrnRKbhSCHvF1+FQ7cEypOF/aKrkZ4CWbtiF+UTabS6YuWwLxGHdQHJxU++C795ZVTQ&#10;2a2W7VWeLpHs+92Vh+hwqmvkVOYn25WcMiVgsY/g/ZxSFKhZP53rZ9LLUGNzVVC8T9NBouzeeDSC&#10;BIcMXq4SkbUK9osfGBEjNU04GEqyruYCZbLmkJqA1i2LbofR+jUYVOLQg4cIpWIdNketloTVcJqI&#10;bnIrF5iEk1RaBkHZtknuECQ0/3CNj06ErK04LTFsj68ceqbcxjhcuZUK5VUSCaT+5jX4cG91hL+V&#10;8nK0MEzgrfXfT+KFGbklmDtXlrUxiOq8sISrNz65FdlT+WdhiF1EHvK85uVMNUB4Y3Q1jKgI+Rws&#10;cth0NII58uiMokw1QFgJ1GzqDZCQbwkWCjNuIxiby5VC3qOLAdSMWjIA8DdJCKjAf+PEK11qCaoB&#10;4B2ubgEPf5PM/C2Nkx/HVqqNUw1AVN2BhfyDR6wZICHvL2qezEOeZxkbhbyHagCccQeln4atBgC+&#10;Y2Ns7lVf22uG8lANEPYsIw0AfDaHhDqRl+eLM9VDNUAou9oKh5M0gPodVRz+drZ/UA0QJmXfzNR4&#10;1gAJhDiCQNZWvZ5DNUBxe0WeKfGqAXpCMQDbrWhsJQ/saoDwHJDwP1yJFcMfEBp+QImHlpwMX11K&#10;JPxrTVXfySZAuRJrchpK+YElRiezmWBt5RjffDBrjYKcVJCZbPV6YpP3E5RcsAMxlhypZ6JgVZ6q&#10;WB8lCi4la7U9XpGHdb8F6iFpJZ4K/Qg75oPwzH8F6pXZI4msxQPPWTDhDkZovXs8DeXEOJs0O909&#10;H0E5fc1ieMszEquUSOr84a8+RiK66JxFFGftofu9FfTZMw3BzbHc28+AejxViMeXVTwCLejVqEBp&#10;DMoen5LdRyG/Ak9fhnCmT0rynvrNZ5TZ9K+zWyv9xA74By+yxeCCjO/wAAAAAElFTkSuQmCCUEsD&#10;BAoAAAAAAAAAIQAVOn2tKQUAACkFAAAUAAAAZHJzL21lZGlhL2ltYWdlNC5zdmc8c3ZnIHZpZXdC&#10;b3g9IjAgMCAzMiAzMiIgeG1sbnM9Imh0dHA6Ly93d3cudzMub3JnLzIwMDAvc3ZnIiB4bWxuczp4&#10;bGluaz0iaHR0cDovL3d3dy53My5vcmcvMTk5OS94bGluayIgaWQ9IlNldF9vZl82NF9VSV9JY29u&#10;cyIgb3ZlcmZsb3c9ImhpZGRlbiI+PHN0eWxlPg0KLk1zZnRPZmNUaG1fVGV4dDFfRmlsbF92MiB7&#10;DQogZmlsbDojMDAwMDAwOyANCn0NCjwvc3R5bGU+DQo8cGF0aCBkPSJNMTYgMUM3LjcxNTczIDEg&#10;MSA3LjcxNTczIDEgMTYgMSAyNC4yODQzIDcuNzE1NzMgMzEgMTYgMzEgMjQuMjg0MyAzMSAzMSAy&#10;NC4yODQzIDMxIDE2IDMxIDcuNzE1NzMgMjQuMjg0MyAxIDE2IDFaTTI0Ljc0MzcgMjAuOTE4M0My&#10;NC43NDM0IDIxLjgyMzYgMjQuMDA5NiAyMi41NTc1IDIzLjEwNDIgMjIuNTU3N0w4Ljg5NTgxIDIy&#10;LjU1NzdDNy45OTA0NCAyMi41NTc1IDcuMjU2NTUgMjEuODIzNiA3LjI1NjM1IDIwLjkxODNMNy4y&#10;NTYzNSAxMy45MzcxQzcuMjU2MDUgMTMuODI0MiA3LjM0NzI3IDEzLjczMjUgNy40NjAxIDEzLjcz&#10;MjIgNy41MDY0IDEzLjczMjEgNy41NTEzOCAxMy43NDc3IDcuNTg3NjUgMTMuNzc2NSA4LjM1Mjcy&#10;IDE0LjM3MDggOS4zNjcxMyAxNS4xMjU2IDEyLjg1MDkgMTcuNjU2NSAxMy41NzE2IDE4LjE4MjUg&#10;MTQuNzg3NSAxOS4yODkxIDE2IDE5LjI4MjMgMTcuMjE5MyAxOS4yOTI1IDE4LjQ1OTIgMTguMTYy&#10;IDE5LjE1MjUgMTcuNjU2NSAyMi42MzYzIDE1LjEyNTYgMjMuNjQ3MyAxNC4zNjc0IDI0LjQxMjMg&#10;MTMuNzczMSAyNC41MDIyIDEzLjcwMzcgMjQuNjMxMyAxMy43MjAzIDI0LjcwMDggMTMuODEwMSAy&#10;NC43MjgxIDEzLjg0NTUgMjQuNzQzMiAxMy44ODg5IDI0Ljc0MzcgMTMuOTMzN1pNMjQuNzQzNyAx&#10;MS43MzA2QzI0Ljc0NDEgMTEuOTgyOCAyNC42MjgxIDEyLjIyMSAyNC40Mjk0IDEyLjM3NjIgMjMu&#10;Mzg0MyAxMy4xOTU5IDIzLjAzOTMgMTMuNDgyOCAxOC41MDcgMTYuNzcxOSAxNy45MzMyIDE3LjE4&#10;ODYgMTYuNzkyNCAxOC4xOTk2IDE2IDE4LjE4NTkgMTUuMjA3NSAxOC4xOTk2IDE0LjA2NjggMTcu&#10;MTg4NiAxMy40OTMgMTYuNzcxOSA4Ljk2MDYxIDEzLjQ4MjggOC42MTU2NCAxMy4xOTI0IDcuNTcw&#10;NDggMTIuMzc2MiA3LjM3MjM5IDEyLjIyMDUgNy4yNTY2IDExLjk4MjYgNy4yNTYyNyAxMS43MzA2&#10;TDcuMjU2MjcgMTEuMDgxN0M3LjI1NjQ3IDEwLjE3NjMgNy45OTA0MSA5LjQ0MjQzIDguODk1ODEg&#10;OS40NDIyNkwyMy4xMDQyIDkuNDQyMjZDMjQuMDA5NiA5LjQ0MjQ3IDI0Ljc0MzQgMTAuMTc2NCAy&#10;NC43NDM3IDExLjA4MTdaIiBjbGFzcz0iTXNmdE9mY1RobV9UZXh0MV9GaWxsX3YyIi8+PC9zdmc+&#10;UEsDBAoAAAAAAAAAIQBzygh+sAMAALADAAAUAAAAZHJzL21lZGlhL2ltYWdlNS5wbmeJUE5HDQoa&#10;CgAAAA1JSERSAAAAQAAAAEAIBgAAAKppcd4AAAABc1JHQgCuzhzpAAAABGdBTUEAALGPC/xhBQAA&#10;AAlwSFlzAAAdhwAAHYcBj+XxZQAAA0VJREFUeF7tm7GtFDEQhicgIKQAAgIKICAgIKAAAkqgAAIK&#10;IECiAEqgBEqgBEogoAAKIAB9ki35zc3t2jP2rq27X/qlk27X4/lnPB773hO5444j8EZEPorIZxH5&#10;KiI/ROSniPxJ5PN3EfmWnuFZ3lkWT5IDOPtLRP4FyBjLiPEiTZioakd6kCx5po3OACI+0nFNbE0h&#10;xNGOa2L7NLAuz3K8JHM4vEZQpWdwviRzGo6c8tr4LBy6JHCeKqyNzkZ6CubaFas4n0mj1RUzp/01&#10;ErAuoLjowfdIGr5PezXZEyFjvHN2lMwhBDq71mrPRJl4bzCmRwT3FonBVufhyO2IiGp7e8QHV9fI&#10;qUwPVkOypsTbNHEPSf1HxVg4ou3VkFNmEzDkiT4sBXhpfN/KV2pe+vtaNmVBpOqXArD+9PetJAsy&#10;IgJU7wqR6MNZBYB6eZpgvegXWzizALu1wFv5S84sAL5tbtEY0y+1cmYB4GZzFCl+mbMLsLkMPJ2W&#10;5uwCsAxMMHH9sIezCwDN9thz6LG4ggBmu+5tfTVXEMC8OYru/5krCGB2hb1ufFYQwLwx4hJDP+jh&#10;CgKYO0GPLRAuK0C0Bc5cQQB4gVtaAmT7BSgM+kEPVxCAYF+gxzkAriCAeR64JQHMRuiWWmG63gv0&#10;mCxcQYByzAfo0QvMLsDmrVCPOlAKwJW2/r6Vr4vxeghgngMyUFu/0MpSAH7U+JDWnIfUpcfFeD0E&#10;uJr+gNTQL7SyFKA3ogJU/UwWPRa3CEB0ywjvISrAZvpnRI3UCvBJRP4mmtuSgejczKswC5EsqBHg&#10;ufO9iABV0c+I1IIaR6js+r3N4pTgFYC1XzOvB/BmQY0h1n3Zc/ze2psLMLa2V0Oz9d2DNwvMG1cD&#10;T0XkSyKfa+DZpqsq/zV4OjnztqUDCIjnzqJmaW3Cc0hiomHDCThOIDzOu1LfgrcenEnzzB+BJwJn&#10;cdhfi64gAnN0F70a9DgxjiLNTvfIW6B11cbPZm073Q2eLXIE2XY3/+pjJEi3s3YIHMf20PVeC1rU&#10;I4XgN4yalvtwMKlevzJrEvFpHbdAJxjNCpxGUNb4IdV9FBAj3/PhEJHMp0Gc5HP+91m22fyvs0s7&#10;fccK+A8HByXEwRcBIwAAAABJRU5ErkJgglBLAwQKAAAAAAAAACEAKb42EykDAAApAwAAFAAAAGRy&#10;cy9tZWRpYS9pbWFnZTYuc3ZnPHN2ZyB2aWV3Qm94PSIwIDAgMzIgMzIiIHhtbG5zPSJodHRwOi8v&#10;d3d3LnczLm9yZy8yMDAwL3N2ZyIgeG1sbnM6eGxpbms9Imh0dHA6Ly93d3cudzMub3JnLzE5OTkv&#10;eGxpbmsiIGlkPSJTZXRfb2ZfNjRfVUlfSWNvbnMiIG92ZXJmbG93PSJoaWRkZW4iPjxzdHlsZT4N&#10;Ci5Nc2Z0T2ZjVGhtX1RleHQxX0ZpbGxfdjIgew0KIGZpbGw6IzAwMDAwMDsgDQp9DQo8L3N0eWxl&#10;Pg0KPGNpcmNsZSBjeD0iMTYiIGN5PSIyMy4xMTU1IiByPSIxLjE4NTkxIiBjbGFzcz0iTXNmdE9m&#10;Y1RobV9UZXh0MV9GaWxsX3YyIi8+PHJlY3QgeD0iMTEuODQ5MyIgeT0iOC4yOTE1NiIgcng9IjAu&#10;NDQ0NyIgd2lkdGg9IjguMzAxMzkiIGhlaWdodD0iMTIuNDUyMSIgY2xhc3M9Ik1zZnRPZmNUaG1f&#10;VGV4dDFfRmlsbF92MiIvPjxwYXRoIGQ9Ik0xNiAxQzcuNzE1NzMgMSAxIDcuNzE1NzMgMSAxNiAx&#10;IDI0LjI4NDMgNy43MTU3MyAzMSAxNiAzMSAyNC4yODQzIDMxIDMxIDI0LjI4NDMgMzEgMTYgMzEg&#10;Ny43MTU3MyAyNC4yODQzIDEgMTYgMVpNMjEuOTI5NiAyMy43MDg0QzIxLjkyOTMgMjQuNjkwOCAy&#10;MS4xMzMgMjUuNDg3IDIwLjE1MDcgMjUuNDg3M0wxMS44NDkzIDI1LjQ4NzNDMTAuODY3IDI1LjQ4&#10;NyAxMC4wNzA3IDI0LjY5MDggMTAuMDcwNCAyMy43MDg0TDEwLjA3MDQgOC4yOTE1NkMxMC4wNzA3&#10;IDcuMzA5MjMgMTAuODY3IDYuNTEyOTcgMTEuODQ5MyA2LjUxMjdMMjAuMTUwNyA2LjUxMjdDMjEu&#10;MTMzIDYuNTEyOTcgMjEuOTI5MyA3LjMwOTIzIDIxLjkyOTYgOC4yOTE1NloiIGNsYXNzPSJNc2Z0&#10;T2ZjVGhtX1RleHQxX0ZpbGxfdjIiLz48L3N2Zz5QSwMECgAAAAAAAAAhADk8ZBgrAgAAKwIAABQA&#10;AABkcnMvbWVkaWEvaW1hZ2U3LnBuZ4lQTkcNChoKAAAADUlIRFIAAAAkAAAAJAgGAAAA4QCYmAAA&#10;AAFzUkdCAK7OHOkAAAAEZ0FNQQAAsY8L/GEFAAAACXBIWXMAAB2HAAAdhwGP5fFlAAABwElEQVRY&#10;R82YDU1EMRCERwISkIAEJCABCUjAARKQgAQkIAEJJwHyNa+X3l67+/quLUwyySXd2073r72T+nEn&#10;6UnSm6QvSd+SThv5/CHpXdLLZjsNj5sANv7pIAKfrbNbkIXYjXqJDyJ7GISbtFjHtxKf3UAMobbO&#10;RpFo7a4vDD8rTkZzl6jZkbFElIsZNRORAFRBN1ljj7Q/B3itkHlk7T1Wu6+3bhh8LZB6a++Rw10A&#10;hdYo4kPjezkFvbPrYnh6hYx6nFsiKA/NknnOcH3YNW/Knwv8vrJYcuTYJ5WeKLSkDe1CSaIwEl7B&#10;p7oktHbhrwSl+vPqZ7Ug1lwDSBgp4BbpNA4FKWi7buntl9rfKzJoO8Wy3KDVkSWtf8tQUJSycsJT&#10;jxG8CA0RBEgbduHtHQhKKYvCuEdQDzxBaAlv+JWCUtv/p8HISyG8mVcKSldHZLRKUKqfDC9t5BVR&#10;I1h7rmReva9ayleQva9GBiewhqtYfcKC6OafwfCHYzQoR5K9rlJlgcEKUdTNuc0jzBaF791iSkTX&#10;yhFSp2GaPNB9I0YCPprddAQMriNp5Afo1H/TeIayARPcCswvRta4KLHtwi/qcurTTRbelwAAAABJ&#10;RU5ErkJgglBLAwQKAAAAAAAAACEAmKydED4FAAA+BQAAFAAAAGRycy9tZWRpYS9pbWFnZTguc3Zn&#10;PHN2ZyB3aWR0aD0iMTgiIGhlaWdodD0iMTgiIHhtbG5zPSJodHRwOi8vd3d3LnczLm9yZy8yMDAw&#10;L3N2ZyIgeG1sbnM6eGxpbms9Imh0dHA6Ly93d3cudzMub3JnLzE5OTkveGxpbmsiIHhtbDpzcGFj&#10;ZT0icHJlc2VydmUiIG92ZXJmbG93PSJoaWRkZW4iPjxzdHlsZT4NCi5Nc2Z0T2ZjVGhtX1RleHQx&#10;X0ZpbGxfdjIgew0KIGZpbGw6IzAwMDAwMDsgDQp9DQo8L3N0eWxlPg0KPGcgdHJhbnNmb3JtPSJ0&#10;cmFuc2xhdGUoLTQxNSAtNDg5KSI+PHBhdGggZD0iTTQxOS4xMDEgNDk3Ljg5MSA0MTkuMTAxIDUw&#10;MS4zNzVDNDE5LjEwMSA1MDEuNjQ5IDQxOS4zMjUgNTAxLjg3MyA0MTkuNTk5IDUwMS44NzNMNDI4&#10;LjU1NyA1MDEuODczQzQyOC44MzEgNTAxLjg3MyA0MjkuMDU1IDUwMS42NDkgNDI5LjA1NSA1MDEu&#10;Mzc1TDQyOS4wNTUgNDk3Ljg5MSA0MjQuODI1IDQ5Ny44OTEgNDI0LjgyNSA0OTguMTRDNDI0Ljgy&#10;NSA0OTguNDE0IDQyNC42MDEgNDk4LjYzOCA0MjQuMzI3IDQ5OC42MzhMNDIzLjgyOSA0OTguNjM4&#10;QzQyMy41NTYgNDk4LjYzOCA0MjMuMzMyIDQ5OC40MTQgNDIzLjMzMiA0OTguMTRMNDIzLjMzMiA0&#10;OTcuODkxWk00MjIuOTU4IDQ5My45NzIgNDI1LjE5OCA0OTMuOTcyQzQyNS4yNzMgNDkzLjk3MiA0&#10;MjUuMzIyIDQ5NC4wMjIgNDI1LjMyMiA0OTQuMDk3TDQyNS4zMjIgNDk0LjkwNSA0MjIuODM0IDQ5&#10;NC45MDUgNDIyLjgzNCA0OTQuMDk3QzQyMi44MzQgNDk0LjAyMiA0MjIuODg0IDQ5My45NzIgNDIy&#10;Ljk1OCA0OTMuOTcyWk00MjIuOTU4IDQ5My4yMjZDNDIyLjQ3MyA0OTMuMjI2IDQyMi4wODcgNDkz&#10;LjYxMSA0MjIuMDg3IDQ5NC4wOTdMNDIyLjA4NyA0OTQuOTA1IDQxOS41OTkgNDk0LjkwNUM0MTku&#10;MzI1IDQ5NC45MDUgNDE5LjEwMSA0OTUuMTI5IDQxOS4xMDEgNDk1LjQwM0w0MTkuMTAxIDQ5Ny4z&#10;OTQgNDIzLjMzMiA0OTcuMzk0IDQyMy4zMzIgNDk3LjE0NSA0MjQuODI1IDQ5Ny4xNDUgNDI0Ljgy&#10;NSA0OTcuMzk0IDQyOS4wNTUgNDk3LjM5NCA0MjkuMDU1IDQ5NS40MDNDNDI5LjA1NSA0OTUuMTI5&#10;IDQyOC44MzEgNDk0LjkwNSA0MjguNTU3IDQ5NC45MDVMNDI2LjA2OSA0OTQuOTA1IDQyNi4wNjkg&#10;NDk0LjA5N0M0MjYuMDY5IDQ5My42MTEgNDI1LjY4MyA0OTMuMjI2IDQyNS4xOTggNDkzLjIyNlpN&#10;NDI0IDQ4OUM0MjguOTcxIDQ4OSA0MzMgNDkzLjAyOSA0MzMgNDk4IDQzMyA1MDIuOTcxIDQyOC45&#10;NzEgNTA3IDQyNCA1MDcgNDE5LjAyOSA1MDcgNDE1IDUwMi45NzEgNDE1IDQ5OCA0MTUgNDkzLjAy&#10;OSA0MTkuMDI5IDQ4OSA0MjQgNDg5WiIgY2xhc3M9Ik1zZnRPZmNUaG1fVGV4dDFfRmlsbF92MiIg&#10;ZmlsbC1ydWxlPSJldmVub2RkIi8+PC9nPjwvc3ZnPlBLAwQUAAYACAAAACEA20XubeAAAAAKAQAA&#10;DwAAAGRycy9kb3ducmV2LnhtbEyPQWuDQBCF74X+h2UKvTWrMUowjiGEtqdQaFIouW10ohJ3VtyN&#10;mn/fzam5zWMe730vW0+6FQP1tjGMEM4CEMSFKRuuEH4OH29LENYpLlVrmBBuZGGdPz9lKi3NyN80&#10;7F0lfAjbVCHUznWplLaoSSs7Mx2x/51Nr5Xzsq9k2avRh+tWzoMgkVo17Btq1dG2puKyv2qEz1GN&#10;myh8H3aX8/Z2PMRfv7uQEF9fps0KhKPJ/Zvhju/RIfdMJ3Pl0ooWIUk8uUOYR5E/7oZgGYM4ISzi&#10;RQgyz+TjhPwPAAD//wMAUEsDBBQABgAIAAAAIQD70kXu8AAAAL0EAAAZAAAAZHJzL19yZWxzL2Uy&#10;b0RvYy54bWwucmVsc7yUzWoDIRRG94W+g9x9x5lJMgkhTjalkG1JH0D0jiMdf1AbmrevUAoNpHbn&#10;0iue7/Bd8HD8NAu5YIjaWQZd0wJBK5zUVjF4O7887YDExK3ki7PI4IoRjuPjw+EVF57yozhrH0mm&#10;2MhgTsnvKY1iRsNj4zzafDO5YHjKx6Co5+KdK6R92w40/GbAeMMkJ8kgnGTOP199Tv6f7aZJC3x2&#10;4sOgTXciqDY5OwN5UJgYGJSafw93TbwooPcdVnUcVo23fzps6zhsSw59HYe+tIuujkNX6mGo4zCU&#10;etjUcdiUeljXcVj/9EBvPp3xCwAA//8DAFBLAQItABQABgAIAAAAIQCo1seoEwEAAEkCAAATAAAA&#10;AAAAAAAAAAAAAAAAAABbQ29udGVudF9UeXBlc10ueG1sUEsBAi0AFAAGAAgAAAAhADj9If/WAAAA&#10;lAEAAAsAAAAAAAAAAAAAAAAARAEAAF9yZWxzLy5yZWxzUEsBAi0AFAAGAAgAAAAhALEjPLTEAgAA&#10;9AsAAA4AAAAAAAAAAAAAAAAAQwIAAGRycy9lMm9Eb2MueG1sUEsBAi0ACgAAAAAAAAAhAMUNcVww&#10;BAAAMAQAABQAAAAAAAAAAAAAAAAAMwUAAGRycy9tZWRpYS9pbWFnZTEucG5nUEsBAi0ACgAAAAAA&#10;AAAhAI9h4BmzBgAAswYAABQAAAAAAAAAAAAAAAAAlQkAAGRycy9tZWRpYS9pbWFnZTIuc3ZnUEsB&#10;Ai0ACgAAAAAAAAAhAPigSTDNAwAAzQMAABQAAAAAAAAAAAAAAAAAehAAAGRycy9tZWRpYS9pbWFn&#10;ZTMucG5nUEsBAi0ACgAAAAAAAAAhABU6fa0pBQAAKQUAABQAAAAAAAAAAAAAAAAAeRQAAGRycy9t&#10;ZWRpYS9pbWFnZTQuc3ZnUEsBAi0ACgAAAAAAAAAhAHPKCH6wAwAAsAMAABQAAAAAAAAAAAAAAAAA&#10;1BkAAGRycy9tZWRpYS9pbWFnZTUucG5nUEsBAi0ACgAAAAAAAAAhACm+NhMpAwAAKQMAABQAAAAA&#10;AAAAAAAAAAAAth0AAGRycy9tZWRpYS9pbWFnZTYuc3ZnUEsBAi0ACgAAAAAAAAAhADk8ZBgrAgAA&#10;KwIAABQAAAAAAAAAAAAAAAAAESEAAGRycy9tZWRpYS9pbWFnZTcucG5nUEsBAi0ACgAAAAAAAAAh&#10;AJisnRA+BQAAPgUAABQAAAAAAAAAAAAAAAAAbiMAAGRycy9tZWRpYS9pbWFnZTguc3ZnUEsBAi0A&#10;FAAGAAgAAAAhANtF7m3gAAAACgEAAA8AAAAAAAAAAAAAAAAA3igAAGRycy9kb3ducmV2LnhtbFBL&#10;AQItABQABgAIAAAAIQD70kXu8AAAAL0EAAAZAAAAAAAAAAAAAAAAAOspAABkcnMvX3JlbHMvZTJv&#10;RG9jLnhtbC5yZWxzUEsFBgAAAAANAA0ASgMAABI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30" o:spid="_x0000_s1027" type="#_x0000_t75" style="position:absolute;width:2622;height:2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KSmyQAAAOIAAAAPAAAAZHJzL2Rvd25yZXYueG1sRI9BT8JA&#10;EIXvJv6HzZBwkymUoFYWQgwY403wwHHsjm1Dd7bpDlD/vWti4vHlvfe9vOV68K25cB+bIBamkwwM&#10;SxlcI5WFj8Pu7gFMVBJHbRC28M0R1qvbmyUVLlzlnS97rUyCSCzIQq3aFYixrNlTnISOJXlfofek&#10;SfYVup6uCe5bnGXZAj01khZq6vi55vK0P3sLL93m87il/P7tuAsYDqi4VbV2PBo2T2CUB/0P/7Vf&#10;nYXFNM8fs/l8Br+X0h3A1Q8AAAD//wMAUEsBAi0AFAAGAAgAAAAhANvh9svuAAAAhQEAABMAAAAA&#10;AAAAAAAAAAAAAAAAAFtDb250ZW50X1R5cGVzXS54bWxQSwECLQAUAAYACAAAACEAWvQsW78AAAAV&#10;AQAACwAAAAAAAAAAAAAAAAAfAQAAX3JlbHMvLnJlbHNQSwECLQAUAAYACAAAACEAfQykpskAAADi&#10;AAAADwAAAAAAAAAAAAAAAAAHAgAAZHJzL2Rvd25yZXYueG1sUEsFBgAAAAADAAMAtwAAAP0CAAAA&#10;AA==&#10;">
                  <v:imagedata r:id="rId21" o:title=""/>
                </v:shape>
                <v:shape id="Graphic 31" o:spid="_x0000_s1028" type="#_x0000_t75" style="position:absolute;top:7620;width:2622;height:2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MqOzAAAAOMAAAAPAAAAZHJzL2Rvd25yZXYueG1sRI9Pa8JA&#10;EMXvQr/DMoXedKM20aSuIkKxpeD/i7chOyah2dmQ3Zr023cLhR5n3vu9ebNY9aYWd2pdZVnBeBSB&#10;IM6trrhQcDm/DucgnEfWWFsmBd/kYLV8GCww07bjI91PvhAhhF2GCkrvm0xKl5dk0I1sQxy0m20N&#10;+jC2hdQtdiHc1HISRYk0WHG4UGJDm5Lyz9OXCTU+0u2hoqJOdn79ft12+1ua7JV6euzXLyA89f7f&#10;/Ee/6cBNn8ezOI6nKfz+FBYglz8AAAD//wMAUEsBAi0AFAAGAAgAAAAhANvh9svuAAAAhQEAABMA&#10;AAAAAAAAAAAAAAAAAAAAAFtDb250ZW50X1R5cGVzXS54bWxQSwECLQAUAAYACAAAACEAWvQsW78A&#10;AAAVAQAACwAAAAAAAAAAAAAAAAAfAQAAX3JlbHMvLnJlbHNQSwECLQAUAAYACAAAACEAoEDKjswA&#10;AADjAAAADwAAAAAAAAAAAAAAAAAHAgAAZHJzL2Rvd25yZXYueG1sUEsFBgAAAAADAAMAtwAAAAAD&#10;AAAAAA==&#10;">
                  <v:imagedata r:id="rId22" o:title=""/>
                </v:shape>
                <v:shape id="Graphic 34" o:spid="_x0000_s1029" type="#_x0000_t75" style="position:absolute;top:3810;width:2622;height:2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ErVywAAAOIAAAAPAAAAZHJzL2Rvd25yZXYueG1sRI9RT8Iw&#10;FIXfTfwPzTXxTVqGEjYoBCSLvhHBH3CzXrfBejvaCtNfb01MfDw553wnZ7EabCcu5EPrWMN4pEAQ&#10;V860XGt4P5QPMxAhIhvsHJOGLwqwWt7eLLAw7spvdNnHWiQIhwI1NDH2hZShashiGLmeOHkfzluM&#10;SfpaGo/XBLedzJSaSostp4UGe3puqDrtP62G8+bxmJ938mntN9/bshyrw/blpPX93bCeg4g0xP/w&#10;X/vVaJiofJpls3wCv5fSHZDLHwAAAP//AwBQSwECLQAUAAYACAAAACEA2+H2y+4AAACFAQAAEwAA&#10;AAAAAAAAAAAAAAAAAAAAW0NvbnRlbnRfVHlwZXNdLnhtbFBLAQItABQABgAIAAAAIQBa9CxbvwAA&#10;ABUBAAALAAAAAAAAAAAAAAAAAB8BAABfcmVscy8ucmVsc1BLAQItABQABgAIAAAAIQAbVErVywAA&#10;AOIAAAAPAAAAAAAAAAAAAAAAAAcCAABkcnMvZG93bnJldi54bWxQSwUGAAAAAAMAAwC3AAAA/wIA&#10;AAAA&#10;">
                  <v:imagedata r:id="rId23" o:title=""/>
                </v:shape>
                <v:shape id="Graphic 40" o:spid="_x0000_s1030" type="#_x0000_t75" style="position:absolute;left:11;top:11334;width:2600;height:2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yfVyQAAAOIAAAAPAAAAZHJzL2Rvd25yZXYueG1sRI/LasJA&#10;FIb3Bd9hOEJ3OvFKmmYikiK4EEHbQpenmWMSmjkTMqNJ+/TOQujy57/xpZvBNOJGnastK5hNIxDE&#10;hdU1lwo+3neTGITzyBoby6TglxxsstFTiom2PZ/odvalCCPsElRQed8mUrqiIoNualvi4F1sZ9AH&#10;2ZVSd9iHcdPIeRStpcGaw0OFLeUVFT/nq1Gw/Prrv1d0uHwOlB+3+Zvd5eVeqefxsH0F4Wnw/+FH&#10;e68VvMziaLGI5wEiIAUckNkdAAD//wMAUEsBAi0AFAAGAAgAAAAhANvh9svuAAAAhQEAABMAAAAA&#10;AAAAAAAAAAAAAAAAAFtDb250ZW50X1R5cGVzXS54bWxQSwECLQAUAAYACAAAACEAWvQsW78AAAAV&#10;AQAACwAAAAAAAAAAAAAAAAAfAQAAX3JlbHMvLnJlbHNQSwECLQAUAAYACAAAACEAYmMn1ckAAADi&#10;AAAADwAAAAAAAAAAAAAAAAAHAgAAZHJzL2Rvd25yZXYueG1sUEsFBgAAAAADAAMAtwAAAP0CAAAA&#10;AA==&#10;">
                  <v:imagedata r:id="rId24" o:title=""/>
                </v:shape>
                <w10:wrap anchorx="page" anchory="page"/>
                <w10:anchorlock/>
              </v:group>
            </w:pict>
          </mc:Fallback>
        </mc:AlternateContent>
      </w:r>
      <w:r w:rsidR="002021A0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62353" behindDoc="0" locked="1" layoutInCell="1" allowOverlap="1" wp14:anchorId="530D8863" wp14:editId="45633FDB">
                <wp:simplePos x="0" y="0"/>
                <wp:positionH relativeFrom="margin">
                  <wp:posOffset>-179705</wp:posOffset>
                </wp:positionH>
                <wp:positionV relativeFrom="page">
                  <wp:posOffset>2868295</wp:posOffset>
                </wp:positionV>
                <wp:extent cx="1810385" cy="497967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0385" cy="4979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1E2069" w14:textId="4D368287" w:rsidR="00A758FC" w:rsidRPr="00A758FC" w:rsidRDefault="00E02BE0" w:rsidP="00A758FC">
                            <w:pPr>
                              <w:pStyle w:val="Heading1"/>
                            </w:pPr>
                            <w:r>
                              <w:t>Skills</w:t>
                            </w:r>
                          </w:p>
                          <w:p w14:paraId="54089BA6" w14:textId="77777777" w:rsidR="003971EB" w:rsidRDefault="003971EB" w:rsidP="00794654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spacing w:before="0"/>
                              <w:ind w:left="360" w:hanging="360"/>
                              <w:rPr>
                                <w:rFonts w:ascii="Abadi ExtraLight" w:hAnsi="Abadi ExtraLight"/>
                              </w:rPr>
                            </w:pPr>
                            <w:r w:rsidRPr="00A758FC">
                              <w:rPr>
                                <w:rFonts w:ascii="Abadi ExtraLight" w:hAnsi="Abadi ExtraLight"/>
                                <w:b/>
                                <w:bCs/>
                                <w:sz w:val="24"/>
                                <w:szCs w:val="24"/>
                              </w:rPr>
                              <w:t>Front-End</w:t>
                            </w:r>
                            <w:r w:rsidRPr="00A758FC">
                              <w:rPr>
                                <w:rFonts w:ascii="Abadi ExtraLight" w:hAnsi="Abadi ExtraLight"/>
                                <w:b/>
                                <w:bCs/>
                              </w:rPr>
                              <w:t xml:space="preserve">: </w:t>
                            </w:r>
                            <w:r w:rsidRPr="00A758FC">
                              <w:rPr>
                                <w:rFonts w:ascii="Abadi ExtraLight" w:hAnsi="Abadi ExtraLight"/>
                              </w:rPr>
                              <w:t>HTML5, CSS3, JavaScript (ES6+), React.js, Responsive Design, Sass</w:t>
                            </w:r>
                          </w:p>
                          <w:p w14:paraId="22EBD0A1" w14:textId="77777777" w:rsidR="00A758FC" w:rsidRPr="00A758FC" w:rsidRDefault="00A758FC" w:rsidP="00794654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spacing w:before="0"/>
                              <w:ind w:left="360" w:hanging="360"/>
                              <w:rPr>
                                <w:rFonts w:ascii="Abadi ExtraLight" w:hAnsi="Abadi ExtraLight"/>
                              </w:rPr>
                            </w:pPr>
                          </w:p>
                          <w:p w14:paraId="50D686B9" w14:textId="0B81B2BC" w:rsidR="00E02BE0" w:rsidRDefault="003971EB" w:rsidP="00A758FC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spacing w:before="0"/>
                              <w:ind w:left="360" w:hanging="360"/>
                              <w:rPr>
                                <w:rFonts w:ascii="Amasis MT Pro Light" w:hAnsi="Amasis MT Pro Light"/>
                              </w:rPr>
                            </w:pPr>
                            <w:r w:rsidRPr="00A758FC">
                              <w:rPr>
                                <w:rFonts w:ascii="Abadi ExtraLight" w:hAnsi="Abadi ExtraLight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Back-End: </w:t>
                            </w:r>
                            <w:r w:rsidRPr="00A758FC">
                              <w:rPr>
                                <w:rFonts w:ascii="Amasis MT Pro Light" w:hAnsi="Amasis MT Pro Light"/>
                              </w:rPr>
                              <w:t>Node.js, Express.js, MongoDB, RESTful APIs, JSON</w:t>
                            </w:r>
                            <w:r w:rsidRPr="00A758FC">
                              <w:rPr>
                                <w:rFonts w:ascii="Amasis MT Pro Light" w:hAnsi="Amasis MT Pro Light"/>
                              </w:rPr>
                              <w:br/>
                              <w:t xml:space="preserve">Testing &amp; Quality: </w:t>
                            </w:r>
                            <w:proofErr w:type="spellStart"/>
                            <w:proofErr w:type="gramStart"/>
                            <w:r w:rsidRPr="00A758FC">
                              <w:rPr>
                                <w:rFonts w:ascii="Amasis MT Pro Light" w:hAnsi="Amasis MT Pro Light"/>
                              </w:rPr>
                              <w:t>Cypress,Jasmine</w:t>
                            </w:r>
                            <w:proofErr w:type="spellEnd"/>
                            <w:proofErr w:type="gramEnd"/>
                            <w:r w:rsidRPr="00A758FC">
                              <w:rPr>
                                <w:rFonts w:ascii="Amasis MT Pro Light" w:hAnsi="Amasis MT Pro Light"/>
                              </w:rPr>
                              <w:t>, UI Testing</w:t>
                            </w:r>
                          </w:p>
                          <w:p w14:paraId="22EE28A7" w14:textId="77777777" w:rsidR="00A758FC" w:rsidRPr="00A758FC" w:rsidRDefault="00A758FC" w:rsidP="00A758FC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spacing w:before="0"/>
                              <w:ind w:left="360" w:hanging="360"/>
                              <w:rPr>
                                <w:rFonts w:ascii="Abadi ExtraLight" w:hAnsi="Abadi ExtraLight"/>
                              </w:rPr>
                            </w:pPr>
                          </w:p>
                          <w:p w14:paraId="4CE77FF2" w14:textId="77777777" w:rsidR="003971EB" w:rsidRPr="00A758FC" w:rsidRDefault="003971EB" w:rsidP="00794654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spacing w:before="0"/>
                              <w:ind w:left="360" w:hanging="360"/>
                              <w:rPr>
                                <w:rFonts w:ascii="Abadi ExtraLight" w:hAnsi="Abadi ExtraLight"/>
                                <w:b/>
                                <w:bCs/>
                              </w:rPr>
                            </w:pPr>
                            <w:r w:rsidRPr="00883275">
                              <w:rPr>
                                <w:rFonts w:ascii="Abadi ExtraLight" w:hAnsi="Abadi ExtraLight"/>
                                <w:b/>
                                <w:bCs/>
                                <w:sz w:val="24"/>
                                <w:szCs w:val="24"/>
                              </w:rPr>
                              <w:t>Design &amp; UX</w:t>
                            </w:r>
                            <w:r w:rsidRPr="00A758FC">
                              <w:rPr>
                                <w:rFonts w:ascii="Abadi ExtraLight" w:hAnsi="Abadi ExtraLight"/>
                                <w:sz w:val="24"/>
                                <w:szCs w:val="24"/>
                              </w:rPr>
                              <w:t>:</w:t>
                            </w:r>
                            <w:r w:rsidRPr="00A758FC">
                              <w:rPr>
                                <w:rFonts w:ascii="Abadi ExtraLight" w:hAnsi="Abadi ExtraLight"/>
                                <w:b/>
                                <w:bCs/>
                              </w:rPr>
                              <w:t xml:space="preserve"> </w:t>
                            </w:r>
                            <w:r w:rsidRPr="00A758FC">
                              <w:rPr>
                                <w:rFonts w:ascii="Amasis MT Pro Light" w:hAnsi="Amasis MT Pro Light"/>
                              </w:rPr>
                              <w:t>UX/UI Design, Accessibility (WCAG principles), Design Systems</w:t>
                            </w:r>
                            <w:r w:rsidRPr="00A758FC">
                              <w:rPr>
                                <w:rFonts w:ascii="Amasis MT Pro Light" w:hAnsi="Amasis MT Pro Light"/>
                              </w:rPr>
                              <w:br/>
                              <w:t>Tools &amp; Practices: Git, GitHub, Agile/Scrum, Technical Documentation</w:t>
                            </w:r>
                          </w:p>
                          <w:p w14:paraId="04D7265D" w14:textId="68244FA9" w:rsidR="003971EB" w:rsidRPr="005E110B" w:rsidRDefault="003971EB" w:rsidP="00794654">
                            <w:pPr>
                              <w:pStyle w:val="List"/>
                              <w:ind w:left="0" w:firstLine="0"/>
                              <w:rPr>
                                <w:rFonts w:ascii="Aptos ExtraBold" w:hAnsi="Aptos ExtraBold"/>
                                <w:lang w:val="en-US"/>
                              </w:rPr>
                            </w:pPr>
                            <w:r w:rsidRPr="00883275">
                              <w:rPr>
                                <w:rFonts w:ascii="Abadi ExtraLight" w:hAnsi="Abadi ExtraLight"/>
                                <w:b/>
                                <w:bCs/>
                                <w:sz w:val="24"/>
                                <w:szCs w:val="24"/>
                              </w:rPr>
                              <w:t>Additional:</w:t>
                            </w:r>
                            <w:r w:rsidRPr="00A758FC">
                              <w:rPr>
                                <w:rFonts w:ascii="Amasis MT Pro Light" w:hAnsi="Amasis MT Pro Light"/>
                              </w:rPr>
                              <w:t xml:space="preserve"> C# ASP.NET, MySQL, IBM Db2, Wix Development, Canva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0D8863" id="Text Box 12" o:spid="_x0000_s1030" type="#_x0000_t202" style="position:absolute;margin-left:-14.15pt;margin-top:225.85pt;width:142.55pt;height:392.1pt;z-index:25166235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jCHZgIAADwFAAAOAAAAZHJzL2Uyb0RvYy54bWysVEtv2zAMvg/YfxB0X51k6cuoU2QtOgwo&#10;2mLp0LMiS7UxWdQkJnb260fJzmPZLh12sSnx4+sjqavrrjFsrXyowRZ8fDLiTFkJZW1fC/7t+e7D&#10;BWcBhS2FAasKvlGBX8/ev7tqXa4mUIEplWfkxIa8dQWvEF2eZUFWqhHhBJyypNTgG4F09K9Z6UVL&#10;3huTTUajs6wFXzoPUoVAt7e9ks+Sf62VxEetg0JmCk65Yfr69F3Gbza7EvmrF66q5ZCG+IcsGlFb&#10;CrpzdStQsJWv/3DV1NJDAI0nEpoMtK6lSjVQNePRUTWLSjiVaiFygtvRFP6fW/mwXrgnz7D7BB01&#10;MBLSupAHuoz1dNo38U+ZMtIThZsdbapDJqPRxXj08eKUM0m66eX55dl5Ijbbmzsf8LOChkWh4J76&#10;kugS6/uAFJKgW0iMZuGuNib1xtjfLgjY36jU3MF6n3GScGNUtDL2q9KsLlPi8SKNlboxnq0FDYSQ&#10;UllMNSe/hI4oTbHfYjjgo2mf1VuMdxYpMljcGTe1BZ9YOkq7/L5NWfd44u+g7ihit+yocGrHtqFL&#10;KDfUZw/9CgQn72rqxb0I+CQ8zTy1lvYYH+mjDbQFh0HirAL/82/3EU+jSFrOWtqhgocfK+EVZ+aL&#10;pSG9HE+ncenSYXp6PqGDP9QsDzV21dwAdWVML4aTSYx4NFtRe2heaN3nMSqphJUUu+C4FW+w32x6&#10;LqSazxOI1swJvLcLJ6PryHKctOfuRXg3jCPSJD/AdttEfjSVPTZaWpivEHSdRjby3LM68E8rmiZ5&#10;eE7iG3B4Tqj9ozf7BQAA//8DAFBLAwQUAAYACAAAACEAkfZfxeAAAAAMAQAADwAAAGRycy9kb3du&#10;cmV2LnhtbEyPQU/CQBCF7yb+h82QeINdCkUo3RKj8aoR0MTb0h3axu5s011o/feOJz1O5st738t3&#10;o2vFFfvQeNIwnykQSKW3DVUajofn6RpEiIasaT2hhm8MsCtub3KTWT/QG173sRIcQiEzGuoYu0zK&#10;UNboTJj5Dol/Z987E/nsK2l7M3C4a2Wi1Eo60xA31KbDxxrLr/3FaXh/OX9+LNVr9eTSbvCjkuQ2&#10;Uuu7yfiwBRFxjH8w/OqzOhTsdPIXskG0GqbJesGohmU6vwfBRJKueMyJ0WSRbkAWufw/ovgBAAD/&#10;/wMAUEsBAi0AFAAGAAgAAAAhALaDOJL+AAAA4QEAABMAAAAAAAAAAAAAAAAAAAAAAFtDb250ZW50&#10;X1R5cGVzXS54bWxQSwECLQAUAAYACAAAACEAOP0h/9YAAACUAQAACwAAAAAAAAAAAAAAAAAvAQAA&#10;X3JlbHMvLnJlbHNQSwECLQAUAAYACAAAACEAdwIwh2YCAAA8BQAADgAAAAAAAAAAAAAAAAAuAgAA&#10;ZHJzL2Uyb0RvYy54bWxQSwECLQAUAAYACAAAACEAkfZfxeAAAAAMAQAADwAAAAAAAAAAAAAAAADA&#10;BAAAZHJzL2Rvd25yZXYueG1sUEsFBgAAAAAEAAQA8wAAAM0FAAAAAA==&#10;" filled="f" stroked="f">
                <v:textbox>
                  <w:txbxContent>
                    <w:p w14:paraId="021E2069" w14:textId="4D368287" w:rsidR="00A758FC" w:rsidRPr="00A758FC" w:rsidRDefault="00E02BE0" w:rsidP="00A758FC">
                      <w:pPr>
                        <w:pStyle w:val="Heading1"/>
                      </w:pPr>
                      <w:r>
                        <w:t>Skills</w:t>
                      </w:r>
                    </w:p>
                    <w:p w14:paraId="54089BA6" w14:textId="77777777" w:rsidR="003971EB" w:rsidRDefault="003971EB" w:rsidP="00794654">
                      <w:pPr>
                        <w:pStyle w:val="ListBullet"/>
                        <w:numPr>
                          <w:ilvl w:val="0"/>
                          <w:numId w:val="0"/>
                        </w:numPr>
                        <w:spacing w:before="0"/>
                        <w:ind w:left="360" w:hanging="360"/>
                        <w:rPr>
                          <w:rFonts w:ascii="Abadi ExtraLight" w:hAnsi="Abadi ExtraLight"/>
                        </w:rPr>
                      </w:pPr>
                      <w:r w:rsidRPr="00A758FC">
                        <w:rPr>
                          <w:rFonts w:ascii="Abadi ExtraLight" w:hAnsi="Abadi ExtraLight"/>
                          <w:b/>
                          <w:bCs/>
                          <w:sz w:val="24"/>
                          <w:szCs w:val="24"/>
                        </w:rPr>
                        <w:t>Front-End</w:t>
                      </w:r>
                      <w:r w:rsidRPr="00A758FC">
                        <w:rPr>
                          <w:rFonts w:ascii="Abadi ExtraLight" w:hAnsi="Abadi ExtraLight"/>
                          <w:b/>
                          <w:bCs/>
                        </w:rPr>
                        <w:t xml:space="preserve">: </w:t>
                      </w:r>
                      <w:r w:rsidRPr="00A758FC">
                        <w:rPr>
                          <w:rFonts w:ascii="Abadi ExtraLight" w:hAnsi="Abadi ExtraLight"/>
                        </w:rPr>
                        <w:t>HTML5, CSS3, JavaScript (ES6+), React.js, Responsive Design, Sass</w:t>
                      </w:r>
                    </w:p>
                    <w:p w14:paraId="22EBD0A1" w14:textId="77777777" w:rsidR="00A758FC" w:rsidRPr="00A758FC" w:rsidRDefault="00A758FC" w:rsidP="00794654">
                      <w:pPr>
                        <w:pStyle w:val="ListBullet"/>
                        <w:numPr>
                          <w:ilvl w:val="0"/>
                          <w:numId w:val="0"/>
                        </w:numPr>
                        <w:spacing w:before="0"/>
                        <w:ind w:left="360" w:hanging="360"/>
                        <w:rPr>
                          <w:rFonts w:ascii="Abadi ExtraLight" w:hAnsi="Abadi ExtraLight"/>
                        </w:rPr>
                      </w:pPr>
                    </w:p>
                    <w:p w14:paraId="50D686B9" w14:textId="0B81B2BC" w:rsidR="00E02BE0" w:rsidRDefault="003971EB" w:rsidP="00A758FC">
                      <w:pPr>
                        <w:pStyle w:val="ListBullet"/>
                        <w:numPr>
                          <w:ilvl w:val="0"/>
                          <w:numId w:val="0"/>
                        </w:numPr>
                        <w:spacing w:before="0"/>
                        <w:ind w:left="360" w:hanging="360"/>
                        <w:rPr>
                          <w:rFonts w:ascii="Amasis MT Pro Light" w:hAnsi="Amasis MT Pro Light"/>
                        </w:rPr>
                      </w:pPr>
                      <w:r w:rsidRPr="00A758FC">
                        <w:rPr>
                          <w:rFonts w:ascii="Abadi ExtraLight" w:hAnsi="Abadi ExtraLight"/>
                          <w:b/>
                          <w:bCs/>
                          <w:sz w:val="24"/>
                          <w:szCs w:val="24"/>
                        </w:rPr>
                        <w:t xml:space="preserve">Back-End: </w:t>
                      </w:r>
                      <w:r w:rsidRPr="00A758FC">
                        <w:rPr>
                          <w:rFonts w:ascii="Amasis MT Pro Light" w:hAnsi="Amasis MT Pro Light"/>
                        </w:rPr>
                        <w:t>Node.js, Express.js, MongoDB, RESTful APIs, JSON</w:t>
                      </w:r>
                      <w:r w:rsidRPr="00A758FC">
                        <w:rPr>
                          <w:rFonts w:ascii="Amasis MT Pro Light" w:hAnsi="Amasis MT Pro Light"/>
                        </w:rPr>
                        <w:br/>
                        <w:t xml:space="preserve">Testing &amp; Quality: </w:t>
                      </w:r>
                      <w:proofErr w:type="spellStart"/>
                      <w:proofErr w:type="gramStart"/>
                      <w:r w:rsidRPr="00A758FC">
                        <w:rPr>
                          <w:rFonts w:ascii="Amasis MT Pro Light" w:hAnsi="Amasis MT Pro Light"/>
                        </w:rPr>
                        <w:t>Cypress,Jasmine</w:t>
                      </w:r>
                      <w:proofErr w:type="spellEnd"/>
                      <w:proofErr w:type="gramEnd"/>
                      <w:r w:rsidRPr="00A758FC">
                        <w:rPr>
                          <w:rFonts w:ascii="Amasis MT Pro Light" w:hAnsi="Amasis MT Pro Light"/>
                        </w:rPr>
                        <w:t>, UI Testing</w:t>
                      </w:r>
                    </w:p>
                    <w:p w14:paraId="22EE28A7" w14:textId="77777777" w:rsidR="00A758FC" w:rsidRPr="00A758FC" w:rsidRDefault="00A758FC" w:rsidP="00A758FC">
                      <w:pPr>
                        <w:pStyle w:val="ListBullet"/>
                        <w:numPr>
                          <w:ilvl w:val="0"/>
                          <w:numId w:val="0"/>
                        </w:numPr>
                        <w:spacing w:before="0"/>
                        <w:ind w:left="360" w:hanging="360"/>
                        <w:rPr>
                          <w:rFonts w:ascii="Abadi ExtraLight" w:hAnsi="Abadi ExtraLight"/>
                        </w:rPr>
                      </w:pPr>
                    </w:p>
                    <w:p w14:paraId="4CE77FF2" w14:textId="77777777" w:rsidR="003971EB" w:rsidRPr="00A758FC" w:rsidRDefault="003971EB" w:rsidP="00794654">
                      <w:pPr>
                        <w:pStyle w:val="ListBullet"/>
                        <w:numPr>
                          <w:ilvl w:val="0"/>
                          <w:numId w:val="0"/>
                        </w:numPr>
                        <w:spacing w:before="0"/>
                        <w:ind w:left="360" w:hanging="360"/>
                        <w:rPr>
                          <w:rFonts w:ascii="Abadi ExtraLight" w:hAnsi="Abadi ExtraLight"/>
                          <w:b/>
                          <w:bCs/>
                        </w:rPr>
                      </w:pPr>
                      <w:r w:rsidRPr="00883275">
                        <w:rPr>
                          <w:rFonts w:ascii="Abadi ExtraLight" w:hAnsi="Abadi ExtraLight"/>
                          <w:b/>
                          <w:bCs/>
                          <w:sz w:val="24"/>
                          <w:szCs w:val="24"/>
                        </w:rPr>
                        <w:t>Design &amp; UX</w:t>
                      </w:r>
                      <w:r w:rsidRPr="00A758FC">
                        <w:rPr>
                          <w:rFonts w:ascii="Abadi ExtraLight" w:hAnsi="Abadi ExtraLight"/>
                          <w:sz w:val="24"/>
                          <w:szCs w:val="24"/>
                        </w:rPr>
                        <w:t>:</w:t>
                      </w:r>
                      <w:r w:rsidRPr="00A758FC">
                        <w:rPr>
                          <w:rFonts w:ascii="Abadi ExtraLight" w:hAnsi="Abadi ExtraLight"/>
                          <w:b/>
                          <w:bCs/>
                        </w:rPr>
                        <w:t xml:space="preserve"> </w:t>
                      </w:r>
                      <w:r w:rsidRPr="00A758FC">
                        <w:rPr>
                          <w:rFonts w:ascii="Amasis MT Pro Light" w:hAnsi="Amasis MT Pro Light"/>
                        </w:rPr>
                        <w:t>UX/UI Design, Accessibility (WCAG principles), Design Systems</w:t>
                      </w:r>
                      <w:r w:rsidRPr="00A758FC">
                        <w:rPr>
                          <w:rFonts w:ascii="Amasis MT Pro Light" w:hAnsi="Amasis MT Pro Light"/>
                        </w:rPr>
                        <w:br/>
                        <w:t>Tools &amp; Practices: Git, GitHub, Agile/Scrum, Technical Documentation</w:t>
                      </w:r>
                    </w:p>
                    <w:p w14:paraId="04D7265D" w14:textId="68244FA9" w:rsidR="003971EB" w:rsidRPr="005E110B" w:rsidRDefault="003971EB" w:rsidP="00794654">
                      <w:pPr>
                        <w:pStyle w:val="List"/>
                        <w:ind w:left="0" w:firstLine="0"/>
                        <w:rPr>
                          <w:rFonts w:ascii="Aptos ExtraBold" w:hAnsi="Aptos ExtraBold"/>
                          <w:lang w:val="en-US"/>
                        </w:rPr>
                      </w:pPr>
                      <w:r w:rsidRPr="00883275">
                        <w:rPr>
                          <w:rFonts w:ascii="Abadi ExtraLight" w:hAnsi="Abadi ExtraLight"/>
                          <w:b/>
                          <w:bCs/>
                          <w:sz w:val="24"/>
                          <w:szCs w:val="24"/>
                        </w:rPr>
                        <w:t>Additional:</w:t>
                      </w:r>
                      <w:r w:rsidRPr="00A758FC">
                        <w:rPr>
                          <w:rFonts w:ascii="Amasis MT Pro Light" w:hAnsi="Amasis MT Pro Light"/>
                        </w:rPr>
                        <w:t xml:space="preserve"> C# ASP.NET, MySQL, IBM Db2, Wix Development, Canva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="002021A0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63377" behindDoc="0" locked="1" layoutInCell="1" allowOverlap="1" wp14:anchorId="3BBA9148" wp14:editId="1D3BB624">
                <wp:simplePos x="0" y="0"/>
                <wp:positionH relativeFrom="margin">
                  <wp:posOffset>-294640</wp:posOffset>
                </wp:positionH>
                <wp:positionV relativeFrom="margin">
                  <wp:posOffset>7540625</wp:posOffset>
                </wp:positionV>
                <wp:extent cx="1810385" cy="2051685"/>
                <wp:effectExtent l="0" t="0" r="0" b="571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0385" cy="2051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569A45" w14:textId="634181E3" w:rsidR="00E726D4" w:rsidRDefault="00481685" w:rsidP="00481685">
                            <w:pPr>
                              <w:pStyle w:val="Heading1"/>
                            </w:pPr>
                            <w:r>
                              <w:t>Certifications</w:t>
                            </w:r>
                          </w:p>
                          <w:p w14:paraId="4A8D1DD2" w14:textId="343770C9" w:rsidR="005E110B" w:rsidRPr="00A758FC" w:rsidRDefault="00481685" w:rsidP="00C57D1E">
                            <w:pPr>
                              <w:pStyle w:val="NoSpacing"/>
                              <w:rPr>
                                <w:rFonts w:ascii="Aptos Light" w:hAnsi="Aptos Light"/>
                                <w:b/>
                                <w:bCs/>
                              </w:rPr>
                            </w:pPr>
                            <w:hyperlink r:id="rId25" w:history="1">
                              <w:r w:rsidRPr="00A758FC">
                                <w:rPr>
                                  <w:rStyle w:val="Hyperlink"/>
                                  <w:rFonts w:ascii="Aptos Light" w:hAnsi="Aptos Light"/>
                                  <w:b/>
                                  <w:bCs/>
                                </w:rPr>
                                <w:t>MERN Essential Training</w:t>
                              </w:r>
                              <w:r w:rsidRPr="00A758FC">
                                <w:rPr>
                                  <w:rStyle w:val="Hyperlink"/>
                                  <w:rFonts w:ascii="Aptos Light" w:hAnsi="Aptos Light"/>
                                </w:rPr>
                                <w:t xml:space="preserve"> – LinkedIn Certificate</w:t>
                              </w:r>
                            </w:hyperlink>
                          </w:p>
                          <w:p w14:paraId="69A0463E" w14:textId="4DEE92AE" w:rsidR="005E110B" w:rsidRPr="00A758FC" w:rsidRDefault="00481685" w:rsidP="00C57D1E">
                            <w:pPr>
                              <w:pStyle w:val="NoSpacing"/>
                              <w:rPr>
                                <w:rFonts w:ascii="Aptos Light" w:hAnsi="Aptos Light"/>
                              </w:rPr>
                            </w:pPr>
                            <w:hyperlink r:id="rId26" w:history="1">
                              <w:r w:rsidRPr="00A758FC">
                                <w:rPr>
                                  <w:rStyle w:val="Hyperlink"/>
                                  <w:rFonts w:ascii="Aptos Light" w:hAnsi="Aptos Light"/>
                                  <w:b/>
                                  <w:bCs/>
                                </w:rPr>
                                <w:t>Learn CSS: Transitions and Animations</w:t>
                              </w:r>
                              <w:r w:rsidRPr="00A758FC">
                                <w:rPr>
                                  <w:rStyle w:val="Hyperlink"/>
                                  <w:rFonts w:ascii="Aptos Light" w:hAnsi="Aptos Light"/>
                                </w:rPr>
                                <w:t xml:space="preserve"> – </w:t>
                              </w:r>
                              <w:proofErr w:type="spellStart"/>
                              <w:r w:rsidRPr="00A758FC">
                                <w:rPr>
                                  <w:rStyle w:val="Hyperlink"/>
                                  <w:rFonts w:ascii="Aptos Light" w:hAnsi="Aptos Light"/>
                                </w:rPr>
                                <w:t>Codecademy</w:t>
                              </w:r>
                              <w:proofErr w:type="spellEnd"/>
                            </w:hyperlink>
                            <w:r w:rsidRPr="00A758FC">
                              <w:rPr>
                                <w:rFonts w:ascii="Aptos Light" w:hAnsi="Aptos Light"/>
                              </w:rPr>
                              <w:t xml:space="preserve"> Certificate</w:t>
                            </w:r>
                          </w:p>
                          <w:p w14:paraId="27FBFC01" w14:textId="238348A7" w:rsidR="00481685" w:rsidRPr="00A758FC" w:rsidRDefault="00481685" w:rsidP="00C57D1E">
                            <w:pPr>
                              <w:pStyle w:val="NoSpacing"/>
                              <w:rPr>
                                <w:rFonts w:ascii="Aptos Light" w:hAnsi="Aptos Light"/>
                              </w:rPr>
                            </w:pPr>
                            <w:hyperlink r:id="rId27" w:history="1">
                              <w:r w:rsidRPr="00A758FC">
                                <w:rPr>
                                  <w:rStyle w:val="Hyperlink"/>
                                  <w:rFonts w:ascii="Aptos Light" w:hAnsi="Aptos Light"/>
                                  <w:b/>
                                  <w:bCs/>
                                </w:rPr>
                                <w:t>Learn CSS</w:t>
                              </w:r>
                              <w:r w:rsidRPr="00A758FC">
                                <w:rPr>
                                  <w:rStyle w:val="Hyperlink"/>
                                  <w:rFonts w:ascii="Aptos Light" w:hAnsi="Aptos Light"/>
                                </w:rPr>
                                <w:t xml:space="preserve"> – </w:t>
                              </w:r>
                              <w:proofErr w:type="spellStart"/>
                              <w:r w:rsidRPr="00A758FC">
                                <w:rPr>
                                  <w:rStyle w:val="Hyperlink"/>
                                  <w:rFonts w:ascii="Aptos Light" w:hAnsi="Aptos Light"/>
                                </w:rPr>
                                <w:t>Codecademy</w:t>
                              </w:r>
                              <w:proofErr w:type="spellEnd"/>
                              <w:r w:rsidRPr="00A758FC">
                                <w:rPr>
                                  <w:rStyle w:val="Hyperlink"/>
                                  <w:rFonts w:ascii="Aptos Light" w:hAnsi="Aptos Light"/>
                                </w:rPr>
                                <w:t xml:space="preserve"> Certificate</w:t>
                              </w:r>
                            </w:hyperlink>
                          </w:p>
                          <w:p w14:paraId="4DE6B7CF" w14:textId="2A646CAD" w:rsidR="00481685" w:rsidRPr="00A758FC" w:rsidRDefault="00481685" w:rsidP="00C57D1E">
                            <w:pPr>
                              <w:pStyle w:val="NoSpacing"/>
                              <w:rPr>
                                <w:rFonts w:ascii="Aptos Light" w:hAnsi="Aptos Light"/>
                              </w:rPr>
                            </w:pPr>
                            <w:hyperlink r:id="rId28" w:history="1">
                              <w:r w:rsidRPr="00A758FC">
                                <w:rPr>
                                  <w:rStyle w:val="Hyperlink"/>
                                  <w:rFonts w:ascii="Aptos Light" w:hAnsi="Aptos Light"/>
                                  <w:b/>
                                  <w:bCs/>
                                </w:rPr>
                                <w:t>Learn HTML</w:t>
                              </w:r>
                              <w:r w:rsidRPr="00A758FC">
                                <w:rPr>
                                  <w:rStyle w:val="Hyperlink"/>
                                  <w:rFonts w:ascii="Aptos Light" w:hAnsi="Aptos Light"/>
                                </w:rPr>
                                <w:t xml:space="preserve"> – </w:t>
                              </w:r>
                              <w:proofErr w:type="spellStart"/>
                              <w:r w:rsidRPr="00A758FC">
                                <w:rPr>
                                  <w:rStyle w:val="Hyperlink"/>
                                  <w:rFonts w:ascii="Aptos Light" w:hAnsi="Aptos Light"/>
                                </w:rPr>
                                <w:t>Codecademy</w:t>
                              </w:r>
                              <w:proofErr w:type="spellEnd"/>
                              <w:r w:rsidRPr="00A758FC">
                                <w:rPr>
                                  <w:rStyle w:val="Hyperlink"/>
                                  <w:rFonts w:ascii="Aptos Light" w:hAnsi="Aptos Light"/>
                                </w:rPr>
                                <w:t xml:space="preserve"> Certificate</w:t>
                              </w:r>
                            </w:hyperlink>
                          </w:p>
                          <w:p w14:paraId="30DE96BD" w14:textId="77777777" w:rsidR="00A758FC" w:rsidRDefault="00A758F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A9148" id="Text Box 22" o:spid="_x0000_s1031" type="#_x0000_t202" style="position:absolute;margin-left:-23.2pt;margin-top:593.75pt;width:142.55pt;height:161.55pt;z-index:25166337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6zuDYwIAADwFAAAOAAAAZHJzL2Uyb0RvYy54bWysVEtvEzEQviPxHyzfyW5CU0LUTRVSBSFV&#10;bUWKena8drPC6zH2JLvh1zP2bh4ULkVc7PG8H9/46rqtDdspHyqwBR8Ocs6UlVBW9rng3x6X7yac&#10;BRS2FAasKvheBX49e/vmqnFTNYINmFJ5Rk5smDau4BtEN82yIDeqFmEATlkSavC1QHr656z0oiHv&#10;tclGeX6ZNeBL50GqEIh70wn5LPnXWkm81zooZKbglBum06dzHc9sdiWmz164TSX7NMQ/ZFGLylLQ&#10;o6sbgYJtffWHq7qSHgJoHEioM9C6kirVQNUM8xfVrDbCqVQLNSe4Y5vC/3Mr73Yr9+AZtp+gpQHG&#10;hjQuTAMxYz2t9nW8KVNGcmrh/tg21SKT0WgyzN9PxpxJko3y8fCSHuQnO5k7H/CzgppFouCe5pLa&#10;JXa3ATvVg0qMZmFZGZNmY+xvDPLZcVQabm99yjhRuDcqWhn7VWlWlSnxyEiwUgvj2U4QIISUymKq&#10;Ofkl7ailKfZrDHv9aNpl9Rrjo0WKDBaPxnVlwacuvUi7/H5IWXf61OqzuiOJ7bqlwgueBhE5ayj3&#10;NGcP3QoEJ5cVzeJWBHwQnjBPo6U9xns6tIGm4NBTnG3A//wbP+oTFEnKWUM7VPDwYyu84sx8sQTS&#10;j8OLi7h06XEx/jCihz+XrM8ldlsvgKYypB/DyURGfTQHUnuon2jd5zEqiYSVFLvgeCAX2G02fRdS&#10;zedJidbMCby1Kyej69jliLTH9kl418MRCcl3cNg2MX2Byk43WlqYbxF0lSB76mrff1rRBPr+O4l/&#10;wPk7aZ0+vdkvAAAA//8DAFBLAwQUAAYACAAAACEAmHnT++AAAAANAQAADwAAAGRycy9kb3ducmV2&#10;LnhtbEyPwU6DQBCG7ya+w2ZMvLW7VKCILI3ReNW0apPetjAFIjtL2G3Bt3c86XHm//LPN8Vmtr24&#10;4Og7RxqipQKBVLm6o0bDx/vLIgPhg6Ha9I5Qwzd62JTXV4XJazfRFi+70AguIZ8bDW0IQy6lr1q0&#10;xi/dgMTZyY3WBB7HRtajmbjc9nKlVCqt6YgvtGbApxarr93Zavh8PR32sXprnm0yTG5Wkuy91Pr2&#10;Zn58ABFwDn8w/OqzOpTsdHRnqr3oNSziNGaUgyhbJyAYWd1laxBHXiWRSkGWhfz/RfkDAAD//wMA&#10;UEsBAi0AFAAGAAgAAAAhALaDOJL+AAAA4QEAABMAAAAAAAAAAAAAAAAAAAAAAFtDb250ZW50X1R5&#10;cGVzXS54bWxQSwECLQAUAAYACAAAACEAOP0h/9YAAACUAQAACwAAAAAAAAAAAAAAAAAvAQAAX3Jl&#10;bHMvLnJlbHNQSwECLQAUAAYACAAAACEA+Os7g2MCAAA8BQAADgAAAAAAAAAAAAAAAAAuAgAAZHJz&#10;L2Uyb0RvYy54bWxQSwECLQAUAAYACAAAACEAmHnT++AAAAANAQAADwAAAAAAAAAAAAAAAAC9BAAA&#10;ZHJzL2Rvd25yZXYueG1sUEsFBgAAAAAEAAQA8wAAAMoFAAAAAA==&#10;" filled="f" stroked="f">
                <v:textbox>
                  <w:txbxContent>
                    <w:p w14:paraId="39569A45" w14:textId="634181E3" w:rsidR="00E726D4" w:rsidRDefault="00481685" w:rsidP="00481685">
                      <w:pPr>
                        <w:pStyle w:val="Heading1"/>
                      </w:pPr>
                      <w:r>
                        <w:t>Certifications</w:t>
                      </w:r>
                    </w:p>
                    <w:p w14:paraId="4A8D1DD2" w14:textId="343770C9" w:rsidR="005E110B" w:rsidRPr="00A758FC" w:rsidRDefault="00481685" w:rsidP="00C57D1E">
                      <w:pPr>
                        <w:pStyle w:val="NoSpacing"/>
                        <w:rPr>
                          <w:rFonts w:ascii="Aptos Light" w:hAnsi="Aptos Light"/>
                          <w:b/>
                          <w:bCs/>
                        </w:rPr>
                      </w:pPr>
                      <w:hyperlink r:id="rId29" w:history="1">
                        <w:r w:rsidRPr="00A758FC">
                          <w:rPr>
                            <w:rStyle w:val="Hyperlink"/>
                            <w:rFonts w:ascii="Aptos Light" w:hAnsi="Aptos Light"/>
                            <w:b/>
                            <w:bCs/>
                          </w:rPr>
                          <w:t>MERN Essential Training</w:t>
                        </w:r>
                        <w:r w:rsidRPr="00A758FC">
                          <w:rPr>
                            <w:rStyle w:val="Hyperlink"/>
                            <w:rFonts w:ascii="Aptos Light" w:hAnsi="Aptos Light"/>
                          </w:rPr>
                          <w:t xml:space="preserve"> – LinkedIn Certificate</w:t>
                        </w:r>
                      </w:hyperlink>
                    </w:p>
                    <w:p w14:paraId="69A0463E" w14:textId="4DEE92AE" w:rsidR="005E110B" w:rsidRPr="00A758FC" w:rsidRDefault="00481685" w:rsidP="00C57D1E">
                      <w:pPr>
                        <w:pStyle w:val="NoSpacing"/>
                        <w:rPr>
                          <w:rFonts w:ascii="Aptos Light" w:hAnsi="Aptos Light"/>
                        </w:rPr>
                      </w:pPr>
                      <w:hyperlink r:id="rId30" w:history="1">
                        <w:r w:rsidRPr="00A758FC">
                          <w:rPr>
                            <w:rStyle w:val="Hyperlink"/>
                            <w:rFonts w:ascii="Aptos Light" w:hAnsi="Aptos Light"/>
                            <w:b/>
                            <w:bCs/>
                          </w:rPr>
                          <w:t>Learn CSS: Transitions and Animations</w:t>
                        </w:r>
                        <w:r w:rsidRPr="00A758FC">
                          <w:rPr>
                            <w:rStyle w:val="Hyperlink"/>
                            <w:rFonts w:ascii="Aptos Light" w:hAnsi="Aptos Light"/>
                          </w:rPr>
                          <w:t xml:space="preserve"> – </w:t>
                        </w:r>
                        <w:proofErr w:type="spellStart"/>
                        <w:r w:rsidRPr="00A758FC">
                          <w:rPr>
                            <w:rStyle w:val="Hyperlink"/>
                            <w:rFonts w:ascii="Aptos Light" w:hAnsi="Aptos Light"/>
                          </w:rPr>
                          <w:t>Codecademy</w:t>
                        </w:r>
                        <w:proofErr w:type="spellEnd"/>
                      </w:hyperlink>
                      <w:r w:rsidRPr="00A758FC">
                        <w:rPr>
                          <w:rFonts w:ascii="Aptos Light" w:hAnsi="Aptos Light"/>
                        </w:rPr>
                        <w:t xml:space="preserve"> Certificate</w:t>
                      </w:r>
                    </w:p>
                    <w:p w14:paraId="27FBFC01" w14:textId="238348A7" w:rsidR="00481685" w:rsidRPr="00A758FC" w:rsidRDefault="00481685" w:rsidP="00C57D1E">
                      <w:pPr>
                        <w:pStyle w:val="NoSpacing"/>
                        <w:rPr>
                          <w:rFonts w:ascii="Aptos Light" w:hAnsi="Aptos Light"/>
                        </w:rPr>
                      </w:pPr>
                      <w:hyperlink r:id="rId31" w:history="1">
                        <w:r w:rsidRPr="00A758FC">
                          <w:rPr>
                            <w:rStyle w:val="Hyperlink"/>
                            <w:rFonts w:ascii="Aptos Light" w:hAnsi="Aptos Light"/>
                            <w:b/>
                            <w:bCs/>
                          </w:rPr>
                          <w:t>Learn CSS</w:t>
                        </w:r>
                        <w:r w:rsidRPr="00A758FC">
                          <w:rPr>
                            <w:rStyle w:val="Hyperlink"/>
                            <w:rFonts w:ascii="Aptos Light" w:hAnsi="Aptos Light"/>
                          </w:rPr>
                          <w:t xml:space="preserve"> – </w:t>
                        </w:r>
                        <w:proofErr w:type="spellStart"/>
                        <w:r w:rsidRPr="00A758FC">
                          <w:rPr>
                            <w:rStyle w:val="Hyperlink"/>
                            <w:rFonts w:ascii="Aptos Light" w:hAnsi="Aptos Light"/>
                          </w:rPr>
                          <w:t>Codecademy</w:t>
                        </w:r>
                        <w:proofErr w:type="spellEnd"/>
                        <w:r w:rsidRPr="00A758FC">
                          <w:rPr>
                            <w:rStyle w:val="Hyperlink"/>
                            <w:rFonts w:ascii="Aptos Light" w:hAnsi="Aptos Light"/>
                          </w:rPr>
                          <w:t xml:space="preserve"> Certificate</w:t>
                        </w:r>
                      </w:hyperlink>
                    </w:p>
                    <w:p w14:paraId="4DE6B7CF" w14:textId="2A646CAD" w:rsidR="00481685" w:rsidRPr="00A758FC" w:rsidRDefault="00481685" w:rsidP="00C57D1E">
                      <w:pPr>
                        <w:pStyle w:val="NoSpacing"/>
                        <w:rPr>
                          <w:rFonts w:ascii="Aptos Light" w:hAnsi="Aptos Light"/>
                        </w:rPr>
                      </w:pPr>
                      <w:hyperlink r:id="rId32" w:history="1">
                        <w:r w:rsidRPr="00A758FC">
                          <w:rPr>
                            <w:rStyle w:val="Hyperlink"/>
                            <w:rFonts w:ascii="Aptos Light" w:hAnsi="Aptos Light"/>
                            <w:b/>
                            <w:bCs/>
                          </w:rPr>
                          <w:t>Learn HTML</w:t>
                        </w:r>
                        <w:r w:rsidRPr="00A758FC">
                          <w:rPr>
                            <w:rStyle w:val="Hyperlink"/>
                            <w:rFonts w:ascii="Aptos Light" w:hAnsi="Aptos Light"/>
                          </w:rPr>
                          <w:t xml:space="preserve"> – </w:t>
                        </w:r>
                        <w:proofErr w:type="spellStart"/>
                        <w:r w:rsidRPr="00A758FC">
                          <w:rPr>
                            <w:rStyle w:val="Hyperlink"/>
                            <w:rFonts w:ascii="Aptos Light" w:hAnsi="Aptos Light"/>
                          </w:rPr>
                          <w:t>Codecademy</w:t>
                        </w:r>
                        <w:proofErr w:type="spellEnd"/>
                        <w:r w:rsidRPr="00A758FC">
                          <w:rPr>
                            <w:rStyle w:val="Hyperlink"/>
                            <w:rFonts w:ascii="Aptos Light" w:hAnsi="Aptos Light"/>
                          </w:rPr>
                          <w:t xml:space="preserve"> Certificate</w:t>
                        </w:r>
                      </w:hyperlink>
                    </w:p>
                    <w:p w14:paraId="30DE96BD" w14:textId="77777777" w:rsidR="00A758FC" w:rsidRDefault="00A758FC"/>
                  </w:txbxContent>
                </v:textbox>
                <w10:wrap anchorx="margin" anchory="margin"/>
                <w10:anchorlock/>
              </v:shape>
            </w:pict>
          </mc:Fallback>
        </mc:AlternateContent>
      </w:r>
      <w:r w:rsidR="002021A0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64401" behindDoc="0" locked="1" layoutInCell="1" allowOverlap="1" wp14:anchorId="46D1B4D1" wp14:editId="7FF79CA8">
                <wp:simplePos x="0" y="0"/>
                <wp:positionH relativeFrom="page">
                  <wp:posOffset>2394585</wp:posOffset>
                </wp:positionH>
                <wp:positionV relativeFrom="page">
                  <wp:posOffset>2677795</wp:posOffset>
                </wp:positionV>
                <wp:extent cx="5093970" cy="6757670"/>
                <wp:effectExtent l="0" t="0" r="11430" b="508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3970" cy="6757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71D8F7" w14:textId="77777777" w:rsidR="00794654" w:rsidRDefault="00794654" w:rsidP="00794654">
                            <w:pPr>
                              <w:pStyle w:val="Heading1"/>
                            </w:pPr>
                          </w:p>
                          <w:p w14:paraId="03C77D86" w14:textId="363CF438" w:rsidR="00794654" w:rsidRDefault="00794654" w:rsidP="00794654">
                            <w:pPr>
                              <w:pStyle w:val="Heading1"/>
                            </w:pPr>
                            <w:r w:rsidRPr="00794654">
                              <w:t>Experience</w:t>
                            </w:r>
                          </w:p>
                          <w:p w14:paraId="11860E8E" w14:textId="77777777" w:rsidR="003971EB" w:rsidRPr="003971EB" w:rsidRDefault="003971EB" w:rsidP="003971EB">
                            <w:pPr>
                              <w:pStyle w:val="NoSpacing"/>
                              <w:spacing w:line="192" w:lineRule="auto"/>
                            </w:pPr>
                            <w:r w:rsidRPr="003971EB">
                              <w:rPr>
                                <w:b/>
                                <w:bCs/>
                              </w:rPr>
                              <w:t>Volunteer Web Developer</w:t>
                            </w:r>
                            <w:r w:rsidRPr="003971EB">
                              <w:br/>
                            </w:r>
                            <w:proofErr w:type="spellStart"/>
                            <w:r w:rsidRPr="003971EB">
                              <w:rPr>
                                <w:b/>
                                <w:bCs/>
                              </w:rPr>
                              <w:t>Trizan</w:t>
                            </w:r>
                            <w:proofErr w:type="spellEnd"/>
                            <w:r w:rsidRPr="003971EB">
                              <w:rPr>
                                <w:b/>
                                <w:bCs/>
                              </w:rPr>
                              <w:t xml:space="preserve"> | Toronto, ON</w:t>
                            </w:r>
                            <w:r w:rsidRPr="003971EB">
                              <w:t xml:space="preserve"> — </w:t>
                            </w:r>
                            <w:r w:rsidRPr="003971EB">
                              <w:rPr>
                                <w:i/>
                                <w:iCs/>
                              </w:rPr>
                              <w:t>Jan 2025 – Jul 2025</w:t>
                            </w:r>
                          </w:p>
                          <w:p w14:paraId="5EE91914" w14:textId="77777777" w:rsidR="003971EB" w:rsidRPr="003971EB" w:rsidRDefault="003971EB" w:rsidP="003971EB">
                            <w:pPr>
                              <w:pStyle w:val="NoSpacing"/>
                              <w:numPr>
                                <w:ilvl w:val="0"/>
                                <w:numId w:val="13"/>
                              </w:numPr>
                              <w:spacing w:line="192" w:lineRule="auto"/>
                              <w:rPr>
                                <w:b/>
                                <w:bCs/>
                              </w:rPr>
                            </w:pPr>
                            <w:r w:rsidRPr="003971EB">
                              <w:rPr>
                                <w:caps/>
                                <w:color w:val="FFFFFF" w:themeColor="background1"/>
                                <w:spacing w:val="15"/>
                              </w:rPr>
                              <w:t>Translated design mockups into responsive and accessible user</w:t>
                            </w:r>
                            <w:r w:rsidRPr="003971EB">
                              <w:rPr>
                                <w:b/>
                                <w:bCs/>
                              </w:rPr>
                              <w:t xml:space="preserve"> interfaces</w:t>
                            </w:r>
                          </w:p>
                          <w:p w14:paraId="2F73F6A6" w14:textId="77777777" w:rsidR="003971EB" w:rsidRPr="003971EB" w:rsidRDefault="003971EB" w:rsidP="003971EB">
                            <w:pPr>
                              <w:pStyle w:val="NoSpacing"/>
                              <w:numPr>
                                <w:ilvl w:val="0"/>
                                <w:numId w:val="13"/>
                              </w:numPr>
                              <w:spacing w:line="192" w:lineRule="auto"/>
                            </w:pPr>
                            <w:r w:rsidRPr="003971EB">
                              <w:t xml:space="preserve">Built reusable UI components to maintain </w:t>
                            </w:r>
                            <w:r w:rsidRPr="003971EB">
                              <w:rPr>
                                <w:b/>
                                <w:bCs/>
                              </w:rPr>
                              <w:t>design consistency and scalability</w:t>
                            </w:r>
                          </w:p>
                          <w:p w14:paraId="0ECA04BE" w14:textId="77777777" w:rsidR="003971EB" w:rsidRPr="003971EB" w:rsidRDefault="003971EB" w:rsidP="003971EB">
                            <w:pPr>
                              <w:pStyle w:val="NoSpacing"/>
                              <w:numPr>
                                <w:ilvl w:val="0"/>
                                <w:numId w:val="13"/>
                              </w:numPr>
                              <w:spacing w:line="192" w:lineRule="auto"/>
                            </w:pPr>
                            <w:r w:rsidRPr="003971EB">
                              <w:t>Collaborated with designers and back-end developers to integrate APIs</w:t>
                            </w:r>
                          </w:p>
                          <w:p w14:paraId="7724969B" w14:textId="77777777" w:rsidR="003971EB" w:rsidRPr="003971EB" w:rsidRDefault="003971EB" w:rsidP="003971EB">
                            <w:pPr>
                              <w:pStyle w:val="NoSpacing"/>
                              <w:numPr>
                                <w:ilvl w:val="0"/>
                                <w:numId w:val="13"/>
                              </w:numPr>
                              <w:spacing w:line="192" w:lineRule="auto"/>
                            </w:pPr>
                            <w:r w:rsidRPr="003971EB">
                              <w:t xml:space="preserve">Contributed to documentation and supported </w:t>
                            </w:r>
                            <w:r w:rsidRPr="003971EB">
                              <w:rPr>
                                <w:b/>
                                <w:bCs/>
                              </w:rPr>
                              <w:t>UX/UI improvements</w:t>
                            </w:r>
                          </w:p>
                          <w:p w14:paraId="51B2B13E" w14:textId="77777777" w:rsidR="003971EB" w:rsidRPr="003971EB" w:rsidRDefault="003971EB" w:rsidP="003971EB">
                            <w:pPr>
                              <w:pStyle w:val="NoSpacing"/>
                              <w:numPr>
                                <w:ilvl w:val="0"/>
                                <w:numId w:val="13"/>
                              </w:numPr>
                              <w:spacing w:line="192" w:lineRule="auto"/>
                            </w:pPr>
                            <w:r w:rsidRPr="003971EB">
                              <w:t>Followed Agile workflows and best practices for clean, maintainable code</w:t>
                            </w:r>
                          </w:p>
                          <w:p w14:paraId="4F4677F5" w14:textId="77777777" w:rsidR="003971EB" w:rsidRPr="003971EB" w:rsidRDefault="003971EB" w:rsidP="003971EB">
                            <w:pPr>
                              <w:pStyle w:val="NoSpacing"/>
                              <w:spacing w:line="192" w:lineRule="auto"/>
                            </w:pPr>
                            <w:r w:rsidRPr="003971EB">
                              <w:rPr>
                                <w:b/>
                                <w:bCs/>
                              </w:rPr>
                              <w:t>Software Development Intern (Java)</w:t>
                            </w:r>
                            <w:r w:rsidRPr="003971EB">
                              <w:br/>
                            </w:r>
                            <w:proofErr w:type="spellStart"/>
                            <w:r w:rsidRPr="003971EB">
                              <w:rPr>
                                <w:b/>
                                <w:bCs/>
                              </w:rPr>
                              <w:t>NetSol</w:t>
                            </w:r>
                            <w:proofErr w:type="spellEnd"/>
                            <w:r w:rsidRPr="003971EB">
                              <w:rPr>
                                <w:b/>
                                <w:bCs/>
                              </w:rPr>
                              <w:t xml:space="preserve"> Technologies | Pakistan</w:t>
                            </w:r>
                            <w:r w:rsidRPr="003971EB">
                              <w:t xml:space="preserve"> — </w:t>
                            </w:r>
                            <w:r w:rsidRPr="003971EB">
                              <w:rPr>
                                <w:i/>
                                <w:iCs/>
                              </w:rPr>
                              <w:t>Jun 2016</w:t>
                            </w:r>
                          </w:p>
                          <w:p w14:paraId="5D74C313" w14:textId="77777777" w:rsidR="003971EB" w:rsidRPr="003971EB" w:rsidRDefault="003971EB" w:rsidP="003971EB">
                            <w:pPr>
                              <w:pStyle w:val="NoSpacing"/>
                              <w:numPr>
                                <w:ilvl w:val="0"/>
                                <w:numId w:val="14"/>
                              </w:numPr>
                              <w:spacing w:line="192" w:lineRule="auto"/>
                            </w:pPr>
                            <w:r w:rsidRPr="003971EB">
                              <w:t xml:space="preserve">Assisted with </w:t>
                            </w:r>
                            <w:r w:rsidRPr="003971EB">
                              <w:rPr>
                                <w:b/>
                                <w:bCs/>
                              </w:rPr>
                              <w:t>Java-based software development tasks</w:t>
                            </w:r>
                          </w:p>
                          <w:p w14:paraId="636C9E45" w14:textId="77777777" w:rsidR="003971EB" w:rsidRPr="003971EB" w:rsidRDefault="003971EB" w:rsidP="003971EB">
                            <w:pPr>
                              <w:pStyle w:val="NoSpacing"/>
                              <w:numPr>
                                <w:ilvl w:val="0"/>
                                <w:numId w:val="14"/>
                              </w:numPr>
                              <w:spacing w:line="192" w:lineRule="auto"/>
                            </w:pPr>
                            <w:r w:rsidRPr="003971EB">
                              <w:t>Worked in collaborative team environments following structured workflows</w:t>
                            </w:r>
                          </w:p>
                          <w:p w14:paraId="5900AC42" w14:textId="77777777" w:rsidR="003971EB" w:rsidRPr="003971EB" w:rsidRDefault="003971EB" w:rsidP="003971EB">
                            <w:pPr>
                              <w:pStyle w:val="NoSpacing"/>
                              <w:numPr>
                                <w:ilvl w:val="0"/>
                                <w:numId w:val="14"/>
                              </w:numPr>
                              <w:spacing w:line="192" w:lineRule="auto"/>
                            </w:pPr>
                            <w:r w:rsidRPr="003971EB">
                              <w:t>Gained exposure to enterprise development practices and task tracking</w:t>
                            </w:r>
                          </w:p>
                          <w:p w14:paraId="09DD4F19" w14:textId="77777777" w:rsidR="003971EB" w:rsidRPr="003971EB" w:rsidRDefault="003971EB" w:rsidP="003971EB">
                            <w:pPr>
                              <w:pStyle w:val="NoSpacing"/>
                              <w:spacing w:line="192" w:lineRule="auto"/>
                            </w:pPr>
                            <w:r w:rsidRPr="003971EB">
                              <w:rPr>
                                <w:b/>
                                <w:bCs/>
                              </w:rPr>
                              <w:t>Computer Science / ICT Teacher &amp; Technical Resource</w:t>
                            </w:r>
                            <w:r w:rsidRPr="003971EB">
                              <w:br/>
                            </w:r>
                            <w:r w:rsidRPr="003971EB">
                              <w:rPr>
                                <w:b/>
                                <w:bCs/>
                              </w:rPr>
                              <w:t>Lahore Grammar School</w:t>
                            </w:r>
                            <w:r w:rsidRPr="003971EB">
                              <w:t xml:space="preserve"> — </w:t>
                            </w:r>
                            <w:r w:rsidRPr="003971EB">
                              <w:rPr>
                                <w:i/>
                                <w:iCs/>
                              </w:rPr>
                              <w:t>2016 – 2021</w:t>
                            </w:r>
                          </w:p>
                          <w:p w14:paraId="0A3033DF" w14:textId="77777777" w:rsidR="003971EB" w:rsidRPr="003971EB" w:rsidRDefault="003971EB" w:rsidP="003971EB">
                            <w:pPr>
                              <w:pStyle w:val="NoSpacing"/>
                              <w:numPr>
                                <w:ilvl w:val="0"/>
                                <w:numId w:val="15"/>
                              </w:numPr>
                              <w:spacing w:line="192" w:lineRule="auto"/>
                            </w:pPr>
                            <w:r w:rsidRPr="003971EB">
                              <w:t>Designed and delivered coding curriculum (SQL, IBM Db2, ICT)</w:t>
                            </w:r>
                          </w:p>
                          <w:p w14:paraId="7642B7EB" w14:textId="77777777" w:rsidR="003971EB" w:rsidRPr="003971EB" w:rsidRDefault="003971EB" w:rsidP="003971EB">
                            <w:pPr>
                              <w:pStyle w:val="NoSpacing"/>
                              <w:numPr>
                                <w:ilvl w:val="0"/>
                                <w:numId w:val="15"/>
                              </w:numPr>
                              <w:spacing w:line="192" w:lineRule="auto"/>
                            </w:pPr>
                            <w:r w:rsidRPr="003971EB">
                              <w:t>Created websites, digital content, and virtual exhibition platforms</w:t>
                            </w:r>
                          </w:p>
                          <w:p w14:paraId="78969E44" w14:textId="77777777" w:rsidR="003971EB" w:rsidRPr="003971EB" w:rsidRDefault="003971EB" w:rsidP="003971EB">
                            <w:pPr>
                              <w:pStyle w:val="NoSpacing"/>
                              <w:numPr>
                                <w:ilvl w:val="0"/>
                                <w:numId w:val="15"/>
                              </w:numPr>
                              <w:spacing w:line="192" w:lineRule="auto"/>
                            </w:pPr>
                            <w:r w:rsidRPr="003971EB">
                              <w:t>Provided technical support and documentation for virtual learning initiatives</w:t>
                            </w:r>
                          </w:p>
                          <w:p w14:paraId="7B667CE3" w14:textId="0A952A4B" w:rsidR="004860A9" w:rsidRPr="00E726D4" w:rsidRDefault="004860A9" w:rsidP="004860A9">
                            <w:pPr>
                              <w:pStyle w:val="Heading1"/>
                            </w:pPr>
                            <w:r w:rsidRPr="00E726D4">
                              <w:t>Education</w:t>
                            </w:r>
                          </w:p>
                          <w:p w14:paraId="7F13A22C" w14:textId="77777777" w:rsidR="00794654" w:rsidRDefault="00794654" w:rsidP="004860A9">
                            <w:pPr>
                              <w:pStyle w:val="NoSpacing"/>
                              <w:rPr>
                                <w:sz w:val="24"/>
                              </w:rPr>
                            </w:pPr>
                            <w:r w:rsidRPr="00794654">
                              <w:rPr>
                                <w:b/>
                                <w:bCs/>
                                <w:sz w:val="24"/>
                              </w:rPr>
                              <w:t>Web Development Certificate</w:t>
                            </w:r>
                            <w:r w:rsidRPr="00794654">
                              <w:rPr>
                                <w:sz w:val="24"/>
                              </w:rPr>
                              <w:t xml:space="preserve"> (Computer Science)</w:t>
                            </w:r>
                          </w:p>
                          <w:p w14:paraId="03D9A446" w14:textId="787D6EE1" w:rsidR="004860A9" w:rsidRPr="005E110B" w:rsidRDefault="004860A9" w:rsidP="004860A9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5E110B">
                              <w:rPr>
                                <w:sz w:val="24"/>
                                <w:szCs w:val="24"/>
                              </w:rPr>
                              <w:t>Humber College</w:t>
                            </w:r>
                          </w:p>
                          <w:p w14:paraId="72393AE4" w14:textId="3D694552" w:rsidR="004860A9" w:rsidRPr="00E726D4" w:rsidRDefault="00794654" w:rsidP="004860A9">
                            <w:pPr>
                              <w:pStyle w:val="NoSpacing"/>
                            </w:pPr>
                            <w:r>
                              <w:t>Feb</w:t>
                            </w:r>
                            <w:r w:rsidR="004860A9">
                              <w:t>-</w:t>
                            </w:r>
                            <w:r w:rsidR="004860A9" w:rsidRPr="00E726D4">
                              <w:t xml:space="preserve"> 20</w:t>
                            </w:r>
                            <w:r w:rsidR="004860A9">
                              <w:t>25</w:t>
                            </w:r>
                          </w:p>
                          <w:p w14:paraId="18953F5B" w14:textId="77777777" w:rsidR="004860A9" w:rsidRPr="005E110B" w:rsidRDefault="004860A9" w:rsidP="004860A9">
                            <w:pPr>
                              <w:pStyle w:val="NoSpacing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E110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Bachelor’s </w:t>
                            </w:r>
                            <w:proofErr w:type="gramStart"/>
                            <w:r w:rsidRPr="005E110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Degree(</w:t>
                            </w:r>
                            <w:proofErr w:type="gramEnd"/>
                            <w:r w:rsidRPr="005E110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Hons) in Computer Science</w:t>
                            </w:r>
                          </w:p>
                          <w:p w14:paraId="30AC49B8" w14:textId="77777777" w:rsidR="004860A9" w:rsidRPr="005E110B" w:rsidRDefault="004860A9" w:rsidP="004860A9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5E110B">
                              <w:rPr>
                                <w:sz w:val="24"/>
                                <w:szCs w:val="24"/>
                              </w:rPr>
                              <w:t xml:space="preserve">The University </w:t>
                            </w:r>
                            <w:proofErr w:type="gramStart"/>
                            <w:r w:rsidRPr="005E110B">
                              <w:rPr>
                                <w:sz w:val="24"/>
                                <w:szCs w:val="24"/>
                              </w:rPr>
                              <w:t>Of</w:t>
                            </w:r>
                            <w:proofErr w:type="gramEnd"/>
                            <w:r w:rsidRPr="005E110B">
                              <w:rPr>
                                <w:sz w:val="24"/>
                                <w:szCs w:val="24"/>
                              </w:rPr>
                              <w:t xml:space="preserve"> Lahore pk</w:t>
                            </w:r>
                          </w:p>
                          <w:p w14:paraId="5C94F281" w14:textId="26012F67" w:rsidR="004860A9" w:rsidRPr="00E726D4" w:rsidRDefault="00794654" w:rsidP="004860A9">
                            <w:pPr>
                              <w:pStyle w:val="NoSpacing"/>
                            </w:pPr>
                            <w:r>
                              <w:t>April</w:t>
                            </w:r>
                            <w:r w:rsidR="004860A9" w:rsidRPr="00E726D4">
                              <w:t>– 20</w:t>
                            </w:r>
                            <w:r w:rsidR="004860A9">
                              <w:t>16</w:t>
                            </w:r>
                          </w:p>
                          <w:p w14:paraId="0C3F81E2" w14:textId="77777777" w:rsidR="004860A9" w:rsidRPr="00E726D4" w:rsidRDefault="004860A9" w:rsidP="00C57D1E">
                            <w:pPr>
                              <w:pStyle w:val="NoSpacing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D1B4D1" id="Text Box 17" o:spid="_x0000_s1032" type="#_x0000_t202" style="position:absolute;margin-left:188.55pt;margin-top:210.85pt;width:401.1pt;height:532.1pt;z-index:25166440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Q7RZQIAADgFAAAOAAAAZHJzL2Uyb0RvYy54bWysVN1v2jAQf5+0/8Hy+wiwtqyooWKtmCZV&#10;bbV26rNxbIjm+Dz7IGF/fc9OAoztpdNekvv++N2dr66byrCt8qEEm/PRYMiZshKK0q5y/v158eET&#10;ZwGFLYQBq3K+U4Ffz96/u6rdVI1hDaZQnlEQG6a1y/ka0U2zLMi1qkQYgFOWlBp8JZBYv8oKL2qK&#10;XplsPBxeZDX4wnmQKgSS3rZKPkvxtVYSH7QOCpnJOdWG6evTdxm/2exKTFdeuHUpuzLEP1RRidJS&#10;0n2oW4GCbXz5R6iqlB4CaBxIqDLQupQq9UDdjIYn3TythVOpFwInuD1M4f+FlffbJ/foGTafoaEB&#10;RkBqF6aBhLGfRvsq/qlSRnqCcLeHTTXIJAnPh5cfLyekkqS7mJxPLoihONnB3fmAXxRULBI59zSX&#10;BJfY3gVsTXuTmM3CojQmzcbY3wQUs5WoNNzO+1BxonBnVPQy9pvSrCxS4VGQ1krdGM+2ghZCSKks&#10;pp5TXLKOVppyv8Wxs4+ubVVvcd57pMxgce9clRZ8Qumk7OJHX7Ju7Qnqo74jic2yocZpHP1Al1Ds&#10;aM4e2hMITi5KmsWdCPgoPO08zY/uGB/oow3UOYeO4mwN/tff5NGeVpG0nNV0QzkPPzfCK87MV0tL&#10;ejk6O4tHl5iz88mYGJ8YIpbHUrupboAmMqLXwslERls0Pak9VC906vOYkVTCSsqbc+zJG2yvmp4K&#10;qebzZEQn5gTe2ScnY+iIcNyy5+ZFeNetItIW30N/aWJ6spGtbfS0MN8g6DKta8S4RbTDns4zLXz3&#10;lMT7P+aT1eHBm70CAAD//wMAUEsDBBQABgAIAAAAIQAdRTZb4wAAAA0BAAAPAAAAZHJzL2Rvd25y&#10;ZXYueG1sTI/LTsMwEEX3SPyDNUjsqOM+cJrGqUglJCQkEIUPcONpEjUeh9hNw9/jrmA3ozm6c26+&#10;nWzHRhx860iBmCXAkCpnWqoVfH0+P6TAfNBkdOcIFfygh21xe5PrzLgLfeC4DzWLIeQzraAJoc84&#10;91WDVvuZ65Hi7egGq0Nch5qbQV9iuO34PEkeudUtxQ+N7nHXYHXan62CUq56M7yKsvouy1S/7Y7v&#10;L25U6v5uetoACziFPxiu+lEdiuh0cGcynnUKFlKKiCpYzoUEdiWEXC+AHeK0TFdr4EXO/7cofgEA&#10;AP//AwBQSwECLQAUAAYACAAAACEAtoM4kv4AAADhAQAAEwAAAAAAAAAAAAAAAAAAAAAAW0NvbnRl&#10;bnRfVHlwZXNdLnhtbFBLAQItABQABgAIAAAAIQA4/SH/1gAAAJQBAAALAAAAAAAAAAAAAAAAAC8B&#10;AABfcmVscy8ucmVsc1BLAQItABQABgAIAAAAIQBpgQ7RZQIAADgFAAAOAAAAAAAAAAAAAAAAAC4C&#10;AABkcnMvZTJvRG9jLnhtbFBLAQItABQABgAIAAAAIQAdRTZb4wAAAA0BAAAPAAAAAAAAAAAAAAAA&#10;AL8EAABkcnMvZG93bnJldi54bWxQSwUGAAAAAAQABADzAAAAzwUAAAAA&#10;" filled="f" stroked="f">
                <v:textbox inset=",,0">
                  <w:txbxContent>
                    <w:p w14:paraId="5B71D8F7" w14:textId="77777777" w:rsidR="00794654" w:rsidRDefault="00794654" w:rsidP="00794654">
                      <w:pPr>
                        <w:pStyle w:val="Heading1"/>
                      </w:pPr>
                    </w:p>
                    <w:p w14:paraId="03C77D86" w14:textId="363CF438" w:rsidR="00794654" w:rsidRDefault="00794654" w:rsidP="00794654">
                      <w:pPr>
                        <w:pStyle w:val="Heading1"/>
                      </w:pPr>
                      <w:r w:rsidRPr="00794654">
                        <w:t>Experience</w:t>
                      </w:r>
                    </w:p>
                    <w:p w14:paraId="11860E8E" w14:textId="77777777" w:rsidR="003971EB" w:rsidRPr="003971EB" w:rsidRDefault="003971EB" w:rsidP="003971EB">
                      <w:pPr>
                        <w:pStyle w:val="NoSpacing"/>
                        <w:spacing w:line="192" w:lineRule="auto"/>
                      </w:pPr>
                      <w:r w:rsidRPr="003971EB">
                        <w:rPr>
                          <w:b/>
                          <w:bCs/>
                        </w:rPr>
                        <w:t>Volunteer Web Developer</w:t>
                      </w:r>
                      <w:r w:rsidRPr="003971EB">
                        <w:br/>
                      </w:r>
                      <w:proofErr w:type="spellStart"/>
                      <w:r w:rsidRPr="003971EB">
                        <w:rPr>
                          <w:b/>
                          <w:bCs/>
                        </w:rPr>
                        <w:t>Trizan</w:t>
                      </w:r>
                      <w:proofErr w:type="spellEnd"/>
                      <w:r w:rsidRPr="003971EB">
                        <w:rPr>
                          <w:b/>
                          <w:bCs/>
                        </w:rPr>
                        <w:t xml:space="preserve"> | Toronto, ON</w:t>
                      </w:r>
                      <w:r w:rsidRPr="003971EB">
                        <w:t xml:space="preserve"> — </w:t>
                      </w:r>
                      <w:r w:rsidRPr="003971EB">
                        <w:rPr>
                          <w:i/>
                          <w:iCs/>
                        </w:rPr>
                        <w:t>Jan 2025 – Jul 2025</w:t>
                      </w:r>
                    </w:p>
                    <w:p w14:paraId="5EE91914" w14:textId="77777777" w:rsidR="003971EB" w:rsidRPr="003971EB" w:rsidRDefault="003971EB" w:rsidP="003971EB">
                      <w:pPr>
                        <w:pStyle w:val="NoSpacing"/>
                        <w:numPr>
                          <w:ilvl w:val="0"/>
                          <w:numId w:val="13"/>
                        </w:numPr>
                        <w:spacing w:line="192" w:lineRule="auto"/>
                        <w:rPr>
                          <w:b/>
                          <w:bCs/>
                        </w:rPr>
                      </w:pPr>
                      <w:r w:rsidRPr="003971EB">
                        <w:rPr>
                          <w:caps/>
                          <w:color w:val="FFFFFF" w:themeColor="background1"/>
                          <w:spacing w:val="15"/>
                        </w:rPr>
                        <w:t>Translated design mockups into responsive and accessible user</w:t>
                      </w:r>
                      <w:r w:rsidRPr="003971EB">
                        <w:rPr>
                          <w:b/>
                          <w:bCs/>
                        </w:rPr>
                        <w:t xml:space="preserve"> interfaces</w:t>
                      </w:r>
                    </w:p>
                    <w:p w14:paraId="2F73F6A6" w14:textId="77777777" w:rsidR="003971EB" w:rsidRPr="003971EB" w:rsidRDefault="003971EB" w:rsidP="003971EB">
                      <w:pPr>
                        <w:pStyle w:val="NoSpacing"/>
                        <w:numPr>
                          <w:ilvl w:val="0"/>
                          <w:numId w:val="13"/>
                        </w:numPr>
                        <w:spacing w:line="192" w:lineRule="auto"/>
                      </w:pPr>
                      <w:r w:rsidRPr="003971EB">
                        <w:t xml:space="preserve">Built reusable UI components to maintain </w:t>
                      </w:r>
                      <w:r w:rsidRPr="003971EB">
                        <w:rPr>
                          <w:b/>
                          <w:bCs/>
                        </w:rPr>
                        <w:t>design consistency and scalability</w:t>
                      </w:r>
                    </w:p>
                    <w:p w14:paraId="0ECA04BE" w14:textId="77777777" w:rsidR="003971EB" w:rsidRPr="003971EB" w:rsidRDefault="003971EB" w:rsidP="003971EB">
                      <w:pPr>
                        <w:pStyle w:val="NoSpacing"/>
                        <w:numPr>
                          <w:ilvl w:val="0"/>
                          <w:numId w:val="13"/>
                        </w:numPr>
                        <w:spacing w:line="192" w:lineRule="auto"/>
                      </w:pPr>
                      <w:r w:rsidRPr="003971EB">
                        <w:t>Collaborated with designers and back-end developers to integrate APIs</w:t>
                      </w:r>
                    </w:p>
                    <w:p w14:paraId="7724969B" w14:textId="77777777" w:rsidR="003971EB" w:rsidRPr="003971EB" w:rsidRDefault="003971EB" w:rsidP="003971EB">
                      <w:pPr>
                        <w:pStyle w:val="NoSpacing"/>
                        <w:numPr>
                          <w:ilvl w:val="0"/>
                          <w:numId w:val="13"/>
                        </w:numPr>
                        <w:spacing w:line="192" w:lineRule="auto"/>
                      </w:pPr>
                      <w:r w:rsidRPr="003971EB">
                        <w:t xml:space="preserve">Contributed to documentation and supported </w:t>
                      </w:r>
                      <w:r w:rsidRPr="003971EB">
                        <w:rPr>
                          <w:b/>
                          <w:bCs/>
                        </w:rPr>
                        <w:t>UX/UI improvements</w:t>
                      </w:r>
                    </w:p>
                    <w:p w14:paraId="51B2B13E" w14:textId="77777777" w:rsidR="003971EB" w:rsidRPr="003971EB" w:rsidRDefault="003971EB" w:rsidP="003971EB">
                      <w:pPr>
                        <w:pStyle w:val="NoSpacing"/>
                        <w:numPr>
                          <w:ilvl w:val="0"/>
                          <w:numId w:val="13"/>
                        </w:numPr>
                        <w:spacing w:line="192" w:lineRule="auto"/>
                      </w:pPr>
                      <w:r w:rsidRPr="003971EB">
                        <w:t>Followed Agile workflows and best practices for clean, maintainable code</w:t>
                      </w:r>
                    </w:p>
                    <w:p w14:paraId="4F4677F5" w14:textId="77777777" w:rsidR="003971EB" w:rsidRPr="003971EB" w:rsidRDefault="003971EB" w:rsidP="003971EB">
                      <w:pPr>
                        <w:pStyle w:val="NoSpacing"/>
                        <w:spacing w:line="192" w:lineRule="auto"/>
                      </w:pPr>
                      <w:r w:rsidRPr="003971EB">
                        <w:rPr>
                          <w:b/>
                          <w:bCs/>
                        </w:rPr>
                        <w:t>Software Development Intern (Java)</w:t>
                      </w:r>
                      <w:r w:rsidRPr="003971EB">
                        <w:br/>
                      </w:r>
                      <w:proofErr w:type="spellStart"/>
                      <w:r w:rsidRPr="003971EB">
                        <w:rPr>
                          <w:b/>
                          <w:bCs/>
                        </w:rPr>
                        <w:t>NetSol</w:t>
                      </w:r>
                      <w:proofErr w:type="spellEnd"/>
                      <w:r w:rsidRPr="003971EB">
                        <w:rPr>
                          <w:b/>
                          <w:bCs/>
                        </w:rPr>
                        <w:t xml:space="preserve"> Technologies | Pakistan</w:t>
                      </w:r>
                      <w:r w:rsidRPr="003971EB">
                        <w:t xml:space="preserve"> — </w:t>
                      </w:r>
                      <w:r w:rsidRPr="003971EB">
                        <w:rPr>
                          <w:i/>
                          <w:iCs/>
                        </w:rPr>
                        <w:t>Jun 2016</w:t>
                      </w:r>
                    </w:p>
                    <w:p w14:paraId="5D74C313" w14:textId="77777777" w:rsidR="003971EB" w:rsidRPr="003971EB" w:rsidRDefault="003971EB" w:rsidP="003971EB">
                      <w:pPr>
                        <w:pStyle w:val="NoSpacing"/>
                        <w:numPr>
                          <w:ilvl w:val="0"/>
                          <w:numId w:val="14"/>
                        </w:numPr>
                        <w:spacing w:line="192" w:lineRule="auto"/>
                      </w:pPr>
                      <w:r w:rsidRPr="003971EB">
                        <w:t xml:space="preserve">Assisted with </w:t>
                      </w:r>
                      <w:r w:rsidRPr="003971EB">
                        <w:rPr>
                          <w:b/>
                          <w:bCs/>
                        </w:rPr>
                        <w:t>Java-based software development tasks</w:t>
                      </w:r>
                    </w:p>
                    <w:p w14:paraId="636C9E45" w14:textId="77777777" w:rsidR="003971EB" w:rsidRPr="003971EB" w:rsidRDefault="003971EB" w:rsidP="003971EB">
                      <w:pPr>
                        <w:pStyle w:val="NoSpacing"/>
                        <w:numPr>
                          <w:ilvl w:val="0"/>
                          <w:numId w:val="14"/>
                        </w:numPr>
                        <w:spacing w:line="192" w:lineRule="auto"/>
                      </w:pPr>
                      <w:r w:rsidRPr="003971EB">
                        <w:t>Worked in collaborative team environments following structured workflows</w:t>
                      </w:r>
                    </w:p>
                    <w:p w14:paraId="5900AC42" w14:textId="77777777" w:rsidR="003971EB" w:rsidRPr="003971EB" w:rsidRDefault="003971EB" w:rsidP="003971EB">
                      <w:pPr>
                        <w:pStyle w:val="NoSpacing"/>
                        <w:numPr>
                          <w:ilvl w:val="0"/>
                          <w:numId w:val="14"/>
                        </w:numPr>
                        <w:spacing w:line="192" w:lineRule="auto"/>
                      </w:pPr>
                      <w:r w:rsidRPr="003971EB">
                        <w:t>Gained exposure to enterprise development practices and task tracking</w:t>
                      </w:r>
                    </w:p>
                    <w:p w14:paraId="09DD4F19" w14:textId="77777777" w:rsidR="003971EB" w:rsidRPr="003971EB" w:rsidRDefault="003971EB" w:rsidP="003971EB">
                      <w:pPr>
                        <w:pStyle w:val="NoSpacing"/>
                        <w:spacing w:line="192" w:lineRule="auto"/>
                      </w:pPr>
                      <w:r w:rsidRPr="003971EB">
                        <w:rPr>
                          <w:b/>
                          <w:bCs/>
                        </w:rPr>
                        <w:t>Computer Science / ICT Teacher &amp; Technical Resource</w:t>
                      </w:r>
                      <w:r w:rsidRPr="003971EB">
                        <w:br/>
                      </w:r>
                      <w:r w:rsidRPr="003971EB">
                        <w:rPr>
                          <w:b/>
                          <w:bCs/>
                        </w:rPr>
                        <w:t>Lahore Grammar School</w:t>
                      </w:r>
                      <w:r w:rsidRPr="003971EB">
                        <w:t xml:space="preserve"> — </w:t>
                      </w:r>
                      <w:r w:rsidRPr="003971EB">
                        <w:rPr>
                          <w:i/>
                          <w:iCs/>
                        </w:rPr>
                        <w:t>2016 – 2021</w:t>
                      </w:r>
                    </w:p>
                    <w:p w14:paraId="0A3033DF" w14:textId="77777777" w:rsidR="003971EB" w:rsidRPr="003971EB" w:rsidRDefault="003971EB" w:rsidP="003971EB">
                      <w:pPr>
                        <w:pStyle w:val="NoSpacing"/>
                        <w:numPr>
                          <w:ilvl w:val="0"/>
                          <w:numId w:val="15"/>
                        </w:numPr>
                        <w:spacing w:line="192" w:lineRule="auto"/>
                      </w:pPr>
                      <w:r w:rsidRPr="003971EB">
                        <w:t>Designed and delivered coding curriculum (SQL, IBM Db2, ICT)</w:t>
                      </w:r>
                    </w:p>
                    <w:p w14:paraId="7642B7EB" w14:textId="77777777" w:rsidR="003971EB" w:rsidRPr="003971EB" w:rsidRDefault="003971EB" w:rsidP="003971EB">
                      <w:pPr>
                        <w:pStyle w:val="NoSpacing"/>
                        <w:numPr>
                          <w:ilvl w:val="0"/>
                          <w:numId w:val="15"/>
                        </w:numPr>
                        <w:spacing w:line="192" w:lineRule="auto"/>
                      </w:pPr>
                      <w:r w:rsidRPr="003971EB">
                        <w:t>Created websites, digital content, and virtual exhibition platforms</w:t>
                      </w:r>
                    </w:p>
                    <w:p w14:paraId="78969E44" w14:textId="77777777" w:rsidR="003971EB" w:rsidRPr="003971EB" w:rsidRDefault="003971EB" w:rsidP="003971EB">
                      <w:pPr>
                        <w:pStyle w:val="NoSpacing"/>
                        <w:numPr>
                          <w:ilvl w:val="0"/>
                          <w:numId w:val="15"/>
                        </w:numPr>
                        <w:spacing w:line="192" w:lineRule="auto"/>
                      </w:pPr>
                      <w:r w:rsidRPr="003971EB">
                        <w:t>Provided technical support and documentation for virtual learning initiatives</w:t>
                      </w:r>
                    </w:p>
                    <w:p w14:paraId="7B667CE3" w14:textId="0A952A4B" w:rsidR="004860A9" w:rsidRPr="00E726D4" w:rsidRDefault="004860A9" w:rsidP="004860A9">
                      <w:pPr>
                        <w:pStyle w:val="Heading1"/>
                      </w:pPr>
                      <w:r w:rsidRPr="00E726D4">
                        <w:t>Education</w:t>
                      </w:r>
                    </w:p>
                    <w:p w14:paraId="7F13A22C" w14:textId="77777777" w:rsidR="00794654" w:rsidRDefault="00794654" w:rsidP="004860A9">
                      <w:pPr>
                        <w:pStyle w:val="NoSpacing"/>
                        <w:rPr>
                          <w:sz w:val="24"/>
                        </w:rPr>
                      </w:pPr>
                      <w:r w:rsidRPr="00794654">
                        <w:rPr>
                          <w:b/>
                          <w:bCs/>
                          <w:sz w:val="24"/>
                        </w:rPr>
                        <w:t>Web Development Certificate</w:t>
                      </w:r>
                      <w:r w:rsidRPr="00794654">
                        <w:rPr>
                          <w:sz w:val="24"/>
                        </w:rPr>
                        <w:t xml:space="preserve"> (Computer Science)</w:t>
                      </w:r>
                    </w:p>
                    <w:p w14:paraId="03D9A446" w14:textId="787D6EE1" w:rsidR="004860A9" w:rsidRPr="005E110B" w:rsidRDefault="004860A9" w:rsidP="004860A9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5E110B">
                        <w:rPr>
                          <w:sz w:val="24"/>
                          <w:szCs w:val="24"/>
                        </w:rPr>
                        <w:t>Humber College</w:t>
                      </w:r>
                    </w:p>
                    <w:p w14:paraId="72393AE4" w14:textId="3D694552" w:rsidR="004860A9" w:rsidRPr="00E726D4" w:rsidRDefault="00794654" w:rsidP="004860A9">
                      <w:pPr>
                        <w:pStyle w:val="NoSpacing"/>
                      </w:pPr>
                      <w:r>
                        <w:t>Feb</w:t>
                      </w:r>
                      <w:r w:rsidR="004860A9">
                        <w:t>-</w:t>
                      </w:r>
                      <w:r w:rsidR="004860A9" w:rsidRPr="00E726D4">
                        <w:t xml:space="preserve"> 20</w:t>
                      </w:r>
                      <w:r w:rsidR="004860A9">
                        <w:t>25</w:t>
                      </w:r>
                    </w:p>
                    <w:p w14:paraId="18953F5B" w14:textId="77777777" w:rsidR="004860A9" w:rsidRPr="005E110B" w:rsidRDefault="004860A9" w:rsidP="004860A9">
                      <w:pPr>
                        <w:pStyle w:val="NoSpacing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5E110B">
                        <w:rPr>
                          <w:b/>
                          <w:bCs/>
                          <w:sz w:val="28"/>
                          <w:szCs w:val="28"/>
                        </w:rPr>
                        <w:t xml:space="preserve">Bachelor’s </w:t>
                      </w:r>
                      <w:proofErr w:type="gramStart"/>
                      <w:r w:rsidRPr="005E110B">
                        <w:rPr>
                          <w:b/>
                          <w:bCs/>
                          <w:sz w:val="28"/>
                          <w:szCs w:val="28"/>
                        </w:rPr>
                        <w:t>Degree(</w:t>
                      </w:r>
                      <w:proofErr w:type="gramEnd"/>
                      <w:r w:rsidRPr="005E110B">
                        <w:rPr>
                          <w:b/>
                          <w:bCs/>
                          <w:sz w:val="28"/>
                          <w:szCs w:val="28"/>
                        </w:rPr>
                        <w:t>Hons) in Computer Science</w:t>
                      </w:r>
                    </w:p>
                    <w:p w14:paraId="30AC49B8" w14:textId="77777777" w:rsidR="004860A9" w:rsidRPr="005E110B" w:rsidRDefault="004860A9" w:rsidP="004860A9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5E110B">
                        <w:rPr>
                          <w:sz w:val="24"/>
                          <w:szCs w:val="24"/>
                        </w:rPr>
                        <w:t xml:space="preserve">The University </w:t>
                      </w:r>
                      <w:proofErr w:type="gramStart"/>
                      <w:r w:rsidRPr="005E110B">
                        <w:rPr>
                          <w:sz w:val="24"/>
                          <w:szCs w:val="24"/>
                        </w:rPr>
                        <w:t>Of</w:t>
                      </w:r>
                      <w:proofErr w:type="gramEnd"/>
                      <w:r w:rsidRPr="005E110B">
                        <w:rPr>
                          <w:sz w:val="24"/>
                          <w:szCs w:val="24"/>
                        </w:rPr>
                        <w:t xml:space="preserve"> Lahore pk</w:t>
                      </w:r>
                    </w:p>
                    <w:p w14:paraId="5C94F281" w14:textId="26012F67" w:rsidR="004860A9" w:rsidRPr="00E726D4" w:rsidRDefault="00794654" w:rsidP="004860A9">
                      <w:pPr>
                        <w:pStyle w:val="NoSpacing"/>
                      </w:pPr>
                      <w:r>
                        <w:t>April</w:t>
                      </w:r>
                      <w:r w:rsidR="004860A9" w:rsidRPr="00E726D4">
                        <w:t>– 20</w:t>
                      </w:r>
                      <w:r w:rsidR="004860A9">
                        <w:t>16</w:t>
                      </w:r>
                    </w:p>
                    <w:p w14:paraId="0C3F81E2" w14:textId="77777777" w:rsidR="004860A9" w:rsidRPr="00E726D4" w:rsidRDefault="004860A9" w:rsidP="00C57D1E">
                      <w:pPr>
                        <w:pStyle w:val="NoSpacing"/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2021A0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65425" behindDoc="0" locked="1" layoutInCell="1" allowOverlap="1" wp14:anchorId="41A65DED" wp14:editId="7FA7CBAB">
                <wp:simplePos x="0" y="0"/>
                <wp:positionH relativeFrom="margin">
                  <wp:align>right</wp:align>
                </wp:positionH>
                <wp:positionV relativeFrom="page">
                  <wp:posOffset>755650</wp:posOffset>
                </wp:positionV>
                <wp:extent cx="4909820" cy="2443480"/>
                <wp:effectExtent l="0" t="0" r="0" b="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9820" cy="2443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A9D58E" w14:textId="633D5F66" w:rsidR="00A758FC" w:rsidRPr="00A758FC" w:rsidRDefault="00794654" w:rsidP="00A758FC">
                            <w:pPr>
                              <w:pStyle w:val="Heading1"/>
                            </w:pPr>
                            <w:r>
                              <w:t>Profile</w:t>
                            </w:r>
                          </w:p>
                          <w:p w14:paraId="7596DF68" w14:textId="3ED88B6A" w:rsidR="002021A0" w:rsidRPr="00990BBA" w:rsidRDefault="003971EB" w:rsidP="00E726D4">
                            <w:r w:rsidRPr="003971EB">
                              <w:t xml:space="preserve">Creative and detail-oriented </w:t>
                            </w:r>
                            <w:proofErr w:type="spellStart"/>
                            <w:proofErr w:type="gramStart"/>
                            <w:r w:rsidR="00883275">
                              <w:rPr>
                                <w:b/>
                                <w:bCs/>
                              </w:rPr>
                              <w:t>FullStack,Front</w:t>
                            </w:r>
                            <w:proofErr w:type="spellEnd"/>
                            <w:proofErr w:type="gramEnd"/>
                            <w:r w:rsidR="00883275">
                              <w:rPr>
                                <w:b/>
                                <w:bCs/>
                              </w:rPr>
                              <w:t>-</w:t>
                            </w:r>
                            <w:proofErr w:type="spellStart"/>
                            <w:proofErr w:type="gramStart"/>
                            <w:r w:rsidR="00883275">
                              <w:rPr>
                                <w:b/>
                                <w:bCs/>
                              </w:rPr>
                              <w:t>end,Back</w:t>
                            </w:r>
                            <w:proofErr w:type="spellEnd"/>
                            <w:proofErr w:type="gramEnd"/>
                            <w:r w:rsidR="00883275">
                              <w:rPr>
                                <w:b/>
                                <w:bCs/>
                              </w:rPr>
                              <w:t>-end</w:t>
                            </w:r>
                            <w:r w:rsidRPr="003971EB">
                              <w:rPr>
                                <w:b/>
                                <w:bCs/>
                              </w:rPr>
                              <w:t xml:space="preserve"> Web Developer</w:t>
                            </w:r>
                            <w:r w:rsidRPr="003971EB">
                              <w:t xml:space="preserve"> with experience building </w:t>
                            </w:r>
                            <w:r w:rsidRPr="003971EB">
                              <w:rPr>
                                <w:b/>
                                <w:bCs/>
                              </w:rPr>
                              <w:t>responsive, accessible, and user-centric web applications</w:t>
                            </w:r>
                            <w:r w:rsidRPr="003971EB">
                              <w:t xml:space="preserve"> using </w:t>
                            </w:r>
                            <w:r w:rsidRPr="003971EB">
                              <w:rPr>
                                <w:b/>
                                <w:bCs/>
                              </w:rPr>
                              <w:t xml:space="preserve">HTML5, CSS3, JavaScript (ES6+), and </w:t>
                            </w:r>
                            <w:proofErr w:type="gramStart"/>
                            <w:r w:rsidRPr="003971EB">
                              <w:rPr>
                                <w:b/>
                                <w:bCs/>
                              </w:rPr>
                              <w:t>React</w:t>
                            </w:r>
                            <w:proofErr w:type="gramEnd"/>
                            <w:r w:rsidRPr="003971EB">
                              <w:t xml:space="preserve">. Strong background in </w:t>
                            </w:r>
                            <w:r w:rsidRPr="003971EB">
                              <w:rPr>
                                <w:b/>
                                <w:bCs/>
                              </w:rPr>
                              <w:t>UX/UI design, technical documentation, and cross-functional collaboration</w:t>
                            </w:r>
                            <w:r w:rsidRPr="003971EB">
                              <w:t xml:space="preserve">, with a passion for clean code, performance optimization, and inclusive digital experiences. Seeking to contribute to </w:t>
                            </w:r>
                            <w:r w:rsidRPr="003971EB">
                              <w:rPr>
                                <w:b/>
                                <w:bCs/>
                              </w:rPr>
                              <w:t>Air Canada’s digital transformation initiative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A65DED" id="Text Box 2" o:spid="_x0000_s1033" type="#_x0000_t202" style="position:absolute;margin-left:335.4pt;margin-top:59.5pt;width:386.6pt;height:192.4pt;z-index:251665425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3fsZQIAADwFAAAOAAAAZHJzL2Uyb0RvYy54bWysVN1v0zAQf0fif7D8TtOWwLpq6VQ2FSFN&#10;28SG9uw6dhvh+Ix9bVL+es5O+kHhZYgX53Lf97uPq+u2NmyrfKjAFnw0GHKmrISysquCf3tevJtw&#10;FlDYUhiwquA7Ffj17O2bq8ZN1RjWYErlGTmxYdq4gq8R3TTLglyrWoQBOGVJqMHXAunXr7LSi4a8&#10;1yYbD4cfswZ86TxIFQJxbzshnyX/WiuJD1oHhcwUnHLD9Pr0LuObza7EdOWFW1eyT0P8Qxa1qCwF&#10;Pbi6FSjYxld/uKor6SGAxoGEOgOtK6lSDVTNaHhWzdNaOJVqIXCCO8AU/p9beb99co+eYfsJWmpg&#10;BKRxYRqIGetpta/jlzJlJCcIdwfYVItMEjO/HF5OxiSSJBvn+ft8koDNjubOB/ysoGaRKLinviS4&#10;xPYuIIUk1b1KjGZhURmTemPsbwxS7DgqNbe3PmacKNwZFa2M/ao0q8qUeGSksVI3xrOtoIEQUiqL&#10;qebkl7SjlqbYrzHs9aNpl9VrjA8WKTJYPBjXlQWfUDpLu/y+T1l3+oTfSd2RxHbZUuEFv9g3dAnl&#10;jvrsoVuB4OSiol7ciYCPwtPMU/9oj/GBHm2gKTj0FGdr8D//xo/6NIok5ayhHSp4+LERXnFmvlga&#10;0stRnselSz/5h4s4I/5UsjyV2E19A9SVEV0MJxMZ9dHsSe2hfqF1n8eoJBJWUuyC4568wW6z6VxI&#10;NZ8nJVozJ/DOPjkZXUeU46Q9ty/Cu34ckSb5HvbbJqZnU9npRksL8w2CrtLIRpw7VHv8aUXTJPfn&#10;JN6A0/+kdTx6s18AAAD//wMAUEsDBBQABgAIAAAAIQC6mChE3QAAAAgBAAAPAAAAZHJzL2Rvd25y&#10;ZXYueG1sTI9BT8MwDIXvSPyHyEjcWLKNsa3UnRCIK4gBk3bLGq+taJyqydby7zEnuNl+T8/fyzej&#10;b9WZ+tgERphODCjiMriGK4SP9+ebFaiYLDvbBiaEb4qwKS4vcpu5MPAbnbepUhLCMbMIdUpdpnUs&#10;a/I2TkJHLNox9N4mWftKu94OEu5bPTPmTnvbsHyobUePNZVf25NH+Hw57ne35rV68otuCKPR7Nca&#10;8fpqfLgHlWhMf2b4xRd0KITpEE7somoRpEiS63Qtg8jL5XwG6oCwMPMV6CLX/wsUPwAAAP//AwBQ&#10;SwECLQAUAAYACAAAACEAtoM4kv4AAADhAQAAEwAAAAAAAAAAAAAAAAAAAAAAW0NvbnRlbnRfVHlw&#10;ZXNdLnhtbFBLAQItABQABgAIAAAAIQA4/SH/1gAAAJQBAAALAAAAAAAAAAAAAAAAAC8BAABfcmVs&#10;cy8ucmVsc1BLAQItABQABgAIAAAAIQC+D3fsZQIAADwFAAAOAAAAAAAAAAAAAAAAAC4CAABkcnMv&#10;ZTJvRG9jLnhtbFBLAQItABQABgAIAAAAIQC6mChE3QAAAAgBAAAPAAAAAAAAAAAAAAAAAL8EAABk&#10;cnMvZG93bnJldi54bWxQSwUGAAAAAAQABADzAAAAyQUAAAAA&#10;" filled="f" stroked="f">
                <v:textbox>
                  <w:txbxContent>
                    <w:p w14:paraId="75A9D58E" w14:textId="633D5F66" w:rsidR="00A758FC" w:rsidRPr="00A758FC" w:rsidRDefault="00794654" w:rsidP="00A758FC">
                      <w:pPr>
                        <w:pStyle w:val="Heading1"/>
                      </w:pPr>
                      <w:r>
                        <w:t>Profile</w:t>
                      </w:r>
                    </w:p>
                    <w:p w14:paraId="7596DF68" w14:textId="3ED88B6A" w:rsidR="002021A0" w:rsidRPr="00990BBA" w:rsidRDefault="003971EB" w:rsidP="00E726D4">
                      <w:r w:rsidRPr="003971EB">
                        <w:t xml:space="preserve">Creative and detail-oriented </w:t>
                      </w:r>
                      <w:proofErr w:type="spellStart"/>
                      <w:proofErr w:type="gramStart"/>
                      <w:r w:rsidR="00883275">
                        <w:rPr>
                          <w:b/>
                          <w:bCs/>
                        </w:rPr>
                        <w:t>FullStack,Front</w:t>
                      </w:r>
                      <w:proofErr w:type="spellEnd"/>
                      <w:proofErr w:type="gramEnd"/>
                      <w:r w:rsidR="00883275">
                        <w:rPr>
                          <w:b/>
                          <w:bCs/>
                        </w:rPr>
                        <w:t>-</w:t>
                      </w:r>
                      <w:proofErr w:type="spellStart"/>
                      <w:proofErr w:type="gramStart"/>
                      <w:r w:rsidR="00883275">
                        <w:rPr>
                          <w:b/>
                          <w:bCs/>
                        </w:rPr>
                        <w:t>end,Back</w:t>
                      </w:r>
                      <w:proofErr w:type="spellEnd"/>
                      <w:proofErr w:type="gramEnd"/>
                      <w:r w:rsidR="00883275">
                        <w:rPr>
                          <w:b/>
                          <w:bCs/>
                        </w:rPr>
                        <w:t>-end</w:t>
                      </w:r>
                      <w:r w:rsidRPr="003971EB">
                        <w:rPr>
                          <w:b/>
                          <w:bCs/>
                        </w:rPr>
                        <w:t xml:space="preserve"> Web Developer</w:t>
                      </w:r>
                      <w:r w:rsidRPr="003971EB">
                        <w:t xml:space="preserve"> with experience building </w:t>
                      </w:r>
                      <w:r w:rsidRPr="003971EB">
                        <w:rPr>
                          <w:b/>
                          <w:bCs/>
                        </w:rPr>
                        <w:t>responsive, accessible, and user-centric web applications</w:t>
                      </w:r>
                      <w:r w:rsidRPr="003971EB">
                        <w:t xml:space="preserve"> using </w:t>
                      </w:r>
                      <w:r w:rsidRPr="003971EB">
                        <w:rPr>
                          <w:b/>
                          <w:bCs/>
                        </w:rPr>
                        <w:t xml:space="preserve">HTML5, CSS3, JavaScript (ES6+), and </w:t>
                      </w:r>
                      <w:proofErr w:type="gramStart"/>
                      <w:r w:rsidRPr="003971EB">
                        <w:rPr>
                          <w:b/>
                          <w:bCs/>
                        </w:rPr>
                        <w:t>React</w:t>
                      </w:r>
                      <w:proofErr w:type="gramEnd"/>
                      <w:r w:rsidRPr="003971EB">
                        <w:t xml:space="preserve">. Strong background in </w:t>
                      </w:r>
                      <w:r w:rsidRPr="003971EB">
                        <w:rPr>
                          <w:b/>
                          <w:bCs/>
                        </w:rPr>
                        <w:t>UX/UI design, technical documentation, and cross-functional collaboration</w:t>
                      </w:r>
                      <w:r w:rsidRPr="003971EB">
                        <w:t xml:space="preserve">, with a passion for clean code, performance optimization, and inclusive digital experiences. Seeking to contribute to </w:t>
                      </w:r>
                      <w:r w:rsidRPr="003971EB">
                        <w:rPr>
                          <w:b/>
                          <w:bCs/>
                        </w:rPr>
                        <w:t>Air Canada’s digital transformation initiative</w:t>
                      </w: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</w:p>
    <w:p w14:paraId="280DEE39" w14:textId="73F3E60B" w:rsidR="002021A0" w:rsidRDefault="00E02BE0" w:rsidP="002021A0">
      <w:pPr>
        <w:pStyle w:val="Title"/>
      </w:pPr>
      <w:r>
        <w:t>Hina Farrukh</w:t>
      </w:r>
    </w:p>
    <w:p w14:paraId="3978B8E7" w14:textId="7D4ACF02" w:rsidR="002021A0" w:rsidRPr="005E110B" w:rsidRDefault="005E110B" w:rsidP="002021A0">
      <w:pPr>
        <w:pStyle w:val="Subtitle"/>
        <w:rPr>
          <w:b/>
          <w:bCs/>
        </w:rPr>
      </w:pPr>
      <w:r w:rsidRPr="005E110B">
        <w:rPr>
          <w:b/>
          <w:bCs/>
        </w:rPr>
        <w:t>Web Developer</w:t>
      </w:r>
      <w:r w:rsidR="003971EB">
        <w:t xml:space="preserve"> &amp; Designer</w:t>
      </w:r>
    </w:p>
    <w:p w14:paraId="675A5899" w14:textId="77777777" w:rsidR="00130AC8" w:rsidRPr="008A4B9E" w:rsidRDefault="00130AC8" w:rsidP="003765EB"/>
    <w:sectPr w:rsidR="00130AC8" w:rsidRPr="008A4B9E" w:rsidSect="00E726D4">
      <w:pgSz w:w="12240" w:h="15800" w:code="1"/>
      <w:pgMar w:top="432" w:right="720" w:bottom="720" w:left="720" w:header="706" w:footer="706" w:gutter="0"/>
      <w:pgBorders w:offsetFrom="page">
        <w:top w:val="single" w:sz="48" w:space="0" w:color="auto"/>
        <w:bottom w:val="single" w:sz="48" w:space="0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rmorantGaramond-Medium">
    <w:altName w:val="Calibri"/>
    <w:charset w:val="00"/>
    <w:family w:val="auto"/>
    <w:pitch w:val="variable"/>
    <w:sig w:usb0="A00002FF" w:usb1="0001E07B" w:usb2="00000020" w:usb3="00000000" w:csb0="00000197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badi ExtraLight">
    <w:charset w:val="00"/>
    <w:family w:val="swiss"/>
    <w:pitch w:val="variable"/>
    <w:sig w:usb0="80000003" w:usb1="00000000" w:usb2="00000000" w:usb3="00000000" w:csb0="00000093" w:csb1="00000000"/>
  </w:font>
  <w:font w:name="Amasis MT Pro Light">
    <w:charset w:val="00"/>
    <w:family w:val="roman"/>
    <w:pitch w:val="variable"/>
    <w:sig w:usb0="A00000AF" w:usb1="4000205B" w:usb2="00000000" w:usb3="00000000" w:csb0="00000093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FA7A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04430C"/>
    <w:multiLevelType w:val="multilevel"/>
    <w:tmpl w:val="AA7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43D0B"/>
    <w:multiLevelType w:val="multilevel"/>
    <w:tmpl w:val="1BF2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25C3C"/>
    <w:multiLevelType w:val="multilevel"/>
    <w:tmpl w:val="574E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30DC8"/>
    <w:multiLevelType w:val="multilevel"/>
    <w:tmpl w:val="B3EC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687E20"/>
    <w:multiLevelType w:val="multilevel"/>
    <w:tmpl w:val="B89E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D0E50"/>
    <w:multiLevelType w:val="hybridMultilevel"/>
    <w:tmpl w:val="5B3A3A9A"/>
    <w:lvl w:ilvl="0" w:tplc="5C5005AE">
      <w:numFmt w:val="bullet"/>
      <w:lvlText w:val=""/>
      <w:lvlJc w:val="left"/>
      <w:pPr>
        <w:ind w:left="720" w:hanging="360"/>
      </w:pPr>
      <w:rPr>
        <w:rFonts w:ascii="Kalinga" w:eastAsiaTheme="minorHAnsi" w:hAnsi="Kalinga" w:cs="Kaling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9E5A47"/>
    <w:multiLevelType w:val="hybridMultilevel"/>
    <w:tmpl w:val="40DEEC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931BAD"/>
    <w:multiLevelType w:val="hybridMultilevel"/>
    <w:tmpl w:val="F9641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643D05"/>
    <w:multiLevelType w:val="hybridMultilevel"/>
    <w:tmpl w:val="5816A2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A07137"/>
    <w:multiLevelType w:val="hybridMultilevel"/>
    <w:tmpl w:val="5698A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1118472">
    <w:abstractNumId w:val="5"/>
  </w:num>
  <w:num w:numId="2" w16cid:durableId="1653171619">
    <w:abstractNumId w:val="7"/>
  </w:num>
  <w:num w:numId="3" w16cid:durableId="950356249">
    <w:abstractNumId w:val="4"/>
  </w:num>
  <w:num w:numId="4" w16cid:durableId="1735736264">
    <w:abstractNumId w:val="8"/>
  </w:num>
  <w:num w:numId="5" w16cid:durableId="1458259535">
    <w:abstractNumId w:val="10"/>
  </w:num>
  <w:num w:numId="6" w16cid:durableId="1490630644">
    <w:abstractNumId w:val="0"/>
  </w:num>
  <w:num w:numId="7" w16cid:durableId="999622218">
    <w:abstractNumId w:val="11"/>
  </w:num>
  <w:num w:numId="8" w16cid:durableId="348800088">
    <w:abstractNumId w:val="6"/>
  </w:num>
  <w:num w:numId="9" w16cid:durableId="2130977580">
    <w:abstractNumId w:val="9"/>
  </w:num>
  <w:num w:numId="10" w16cid:durableId="357313207">
    <w:abstractNumId w:val="0"/>
  </w:num>
  <w:num w:numId="11" w16cid:durableId="252857983">
    <w:abstractNumId w:val="0"/>
  </w:num>
  <w:num w:numId="12" w16cid:durableId="1265111106">
    <w:abstractNumId w:val="0"/>
  </w:num>
  <w:num w:numId="13" w16cid:durableId="1543861449">
    <w:abstractNumId w:val="2"/>
  </w:num>
  <w:num w:numId="14" w16cid:durableId="1117213534">
    <w:abstractNumId w:val="3"/>
  </w:num>
  <w:num w:numId="15" w16cid:durableId="4876763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19"/>
  <w:drawingGridVerticalSpacing w:val="181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BE0"/>
    <w:rsid w:val="00000AFB"/>
    <w:rsid w:val="000121FE"/>
    <w:rsid w:val="00020262"/>
    <w:rsid w:val="0002207D"/>
    <w:rsid w:val="000260B4"/>
    <w:rsid w:val="00031AB2"/>
    <w:rsid w:val="00036133"/>
    <w:rsid w:val="000376D0"/>
    <w:rsid w:val="00037C55"/>
    <w:rsid w:val="00050A26"/>
    <w:rsid w:val="00054F97"/>
    <w:rsid w:val="0006054C"/>
    <w:rsid w:val="0006157E"/>
    <w:rsid w:val="00063E45"/>
    <w:rsid w:val="00070D27"/>
    <w:rsid w:val="00077BA8"/>
    <w:rsid w:val="00077F56"/>
    <w:rsid w:val="0008027E"/>
    <w:rsid w:val="00086741"/>
    <w:rsid w:val="00094EC0"/>
    <w:rsid w:val="00097EEA"/>
    <w:rsid w:val="000A02D0"/>
    <w:rsid w:val="000B08AF"/>
    <w:rsid w:val="000B1259"/>
    <w:rsid w:val="000B1848"/>
    <w:rsid w:val="000B2C8B"/>
    <w:rsid w:val="000B5170"/>
    <w:rsid w:val="000C2682"/>
    <w:rsid w:val="000D5625"/>
    <w:rsid w:val="000E6429"/>
    <w:rsid w:val="000F0194"/>
    <w:rsid w:val="000F1AE2"/>
    <w:rsid w:val="000F6566"/>
    <w:rsid w:val="000F7667"/>
    <w:rsid w:val="000F767E"/>
    <w:rsid w:val="000F7D99"/>
    <w:rsid w:val="00102018"/>
    <w:rsid w:val="00120006"/>
    <w:rsid w:val="0012147B"/>
    <w:rsid w:val="00126A95"/>
    <w:rsid w:val="001307FD"/>
    <w:rsid w:val="00130871"/>
    <w:rsid w:val="00130AC8"/>
    <w:rsid w:val="001317CF"/>
    <w:rsid w:val="00131CBB"/>
    <w:rsid w:val="00137760"/>
    <w:rsid w:val="001379D7"/>
    <w:rsid w:val="00141147"/>
    <w:rsid w:val="00141552"/>
    <w:rsid w:val="00143B52"/>
    <w:rsid w:val="001441BB"/>
    <w:rsid w:val="0014544E"/>
    <w:rsid w:val="0014782C"/>
    <w:rsid w:val="00152C30"/>
    <w:rsid w:val="00155D29"/>
    <w:rsid w:val="00162AD3"/>
    <w:rsid w:val="0017256B"/>
    <w:rsid w:val="00172F50"/>
    <w:rsid w:val="00174385"/>
    <w:rsid w:val="00177CBE"/>
    <w:rsid w:val="00186678"/>
    <w:rsid w:val="001A08B7"/>
    <w:rsid w:val="001A3C3D"/>
    <w:rsid w:val="001A3DB6"/>
    <w:rsid w:val="001A5FDE"/>
    <w:rsid w:val="001B2DE1"/>
    <w:rsid w:val="001B7ECD"/>
    <w:rsid w:val="001C0A9C"/>
    <w:rsid w:val="001C31FD"/>
    <w:rsid w:val="001C65A2"/>
    <w:rsid w:val="001D78B7"/>
    <w:rsid w:val="001E16C3"/>
    <w:rsid w:val="001E16F3"/>
    <w:rsid w:val="001E20D0"/>
    <w:rsid w:val="001E3A8D"/>
    <w:rsid w:val="001F2757"/>
    <w:rsid w:val="001F2C7D"/>
    <w:rsid w:val="001F47C3"/>
    <w:rsid w:val="001F4A44"/>
    <w:rsid w:val="001F5219"/>
    <w:rsid w:val="001F76AD"/>
    <w:rsid w:val="002021A0"/>
    <w:rsid w:val="002106F7"/>
    <w:rsid w:val="00211CBA"/>
    <w:rsid w:val="00214F05"/>
    <w:rsid w:val="00216323"/>
    <w:rsid w:val="00222C2E"/>
    <w:rsid w:val="0022765C"/>
    <w:rsid w:val="00233CA7"/>
    <w:rsid w:val="002370BA"/>
    <w:rsid w:val="002438EF"/>
    <w:rsid w:val="00246C4C"/>
    <w:rsid w:val="002510B3"/>
    <w:rsid w:val="00252E74"/>
    <w:rsid w:val="0025741E"/>
    <w:rsid w:val="00257A1C"/>
    <w:rsid w:val="00264B92"/>
    <w:rsid w:val="00264FFA"/>
    <w:rsid w:val="002714A9"/>
    <w:rsid w:val="00273B80"/>
    <w:rsid w:val="00276B01"/>
    <w:rsid w:val="0028153A"/>
    <w:rsid w:val="00281542"/>
    <w:rsid w:val="002819FD"/>
    <w:rsid w:val="00287019"/>
    <w:rsid w:val="00293782"/>
    <w:rsid w:val="0029441D"/>
    <w:rsid w:val="00296E25"/>
    <w:rsid w:val="002976DA"/>
    <w:rsid w:val="002B3FF0"/>
    <w:rsid w:val="002C4939"/>
    <w:rsid w:val="002D0BFD"/>
    <w:rsid w:val="002D3ED4"/>
    <w:rsid w:val="00311D05"/>
    <w:rsid w:val="00312EFA"/>
    <w:rsid w:val="00314AC7"/>
    <w:rsid w:val="00332E68"/>
    <w:rsid w:val="00340EA1"/>
    <w:rsid w:val="00341805"/>
    <w:rsid w:val="00341BFB"/>
    <w:rsid w:val="00342D20"/>
    <w:rsid w:val="003457B8"/>
    <w:rsid w:val="00351E96"/>
    <w:rsid w:val="00357D29"/>
    <w:rsid w:val="00360784"/>
    <w:rsid w:val="003615F4"/>
    <w:rsid w:val="00366618"/>
    <w:rsid w:val="00371308"/>
    <w:rsid w:val="0037218D"/>
    <w:rsid w:val="003734AB"/>
    <w:rsid w:val="00373C83"/>
    <w:rsid w:val="003765EB"/>
    <w:rsid w:val="003851E2"/>
    <w:rsid w:val="00390ACF"/>
    <w:rsid w:val="003919F8"/>
    <w:rsid w:val="00393CDF"/>
    <w:rsid w:val="003957F8"/>
    <w:rsid w:val="003971EB"/>
    <w:rsid w:val="003A0613"/>
    <w:rsid w:val="003A65B7"/>
    <w:rsid w:val="003A7CE3"/>
    <w:rsid w:val="003B1DC7"/>
    <w:rsid w:val="003B526C"/>
    <w:rsid w:val="003C0C1C"/>
    <w:rsid w:val="003C5693"/>
    <w:rsid w:val="003C700B"/>
    <w:rsid w:val="003C76A7"/>
    <w:rsid w:val="003D2D39"/>
    <w:rsid w:val="003E2A13"/>
    <w:rsid w:val="003E3CD8"/>
    <w:rsid w:val="003E5D93"/>
    <w:rsid w:val="003F17FA"/>
    <w:rsid w:val="003F6594"/>
    <w:rsid w:val="004005D1"/>
    <w:rsid w:val="00404A3D"/>
    <w:rsid w:val="00405777"/>
    <w:rsid w:val="0041167F"/>
    <w:rsid w:val="00412290"/>
    <w:rsid w:val="00413AC7"/>
    <w:rsid w:val="00413B81"/>
    <w:rsid w:val="00414F88"/>
    <w:rsid w:val="00415E9D"/>
    <w:rsid w:val="00416C65"/>
    <w:rsid w:val="00422B51"/>
    <w:rsid w:val="00424D16"/>
    <w:rsid w:val="00426E33"/>
    <w:rsid w:val="004312BA"/>
    <w:rsid w:val="00436379"/>
    <w:rsid w:val="004612D6"/>
    <w:rsid w:val="00470088"/>
    <w:rsid w:val="00474207"/>
    <w:rsid w:val="004752EC"/>
    <w:rsid w:val="004761A2"/>
    <w:rsid w:val="0047622B"/>
    <w:rsid w:val="00481685"/>
    <w:rsid w:val="004860A9"/>
    <w:rsid w:val="004A633B"/>
    <w:rsid w:val="004B0444"/>
    <w:rsid w:val="004B28F6"/>
    <w:rsid w:val="004D364F"/>
    <w:rsid w:val="004D717F"/>
    <w:rsid w:val="004F0100"/>
    <w:rsid w:val="004F0232"/>
    <w:rsid w:val="00503498"/>
    <w:rsid w:val="005056BD"/>
    <w:rsid w:val="00510947"/>
    <w:rsid w:val="00510BE9"/>
    <w:rsid w:val="00520345"/>
    <w:rsid w:val="00520E08"/>
    <w:rsid w:val="00523EE0"/>
    <w:rsid w:val="00524207"/>
    <w:rsid w:val="00524801"/>
    <w:rsid w:val="005306FB"/>
    <w:rsid w:val="005418F2"/>
    <w:rsid w:val="005507D2"/>
    <w:rsid w:val="00551038"/>
    <w:rsid w:val="00562236"/>
    <w:rsid w:val="00570F10"/>
    <w:rsid w:val="00571562"/>
    <w:rsid w:val="00586111"/>
    <w:rsid w:val="0058697A"/>
    <w:rsid w:val="00587366"/>
    <w:rsid w:val="00591B15"/>
    <w:rsid w:val="00592FF7"/>
    <w:rsid w:val="00594E5F"/>
    <w:rsid w:val="00596830"/>
    <w:rsid w:val="00597A8A"/>
    <w:rsid w:val="005A0940"/>
    <w:rsid w:val="005B2678"/>
    <w:rsid w:val="005B75B4"/>
    <w:rsid w:val="005C7AE3"/>
    <w:rsid w:val="005D7353"/>
    <w:rsid w:val="005E110B"/>
    <w:rsid w:val="005E4A0C"/>
    <w:rsid w:val="005F14F4"/>
    <w:rsid w:val="005F5849"/>
    <w:rsid w:val="006015A8"/>
    <w:rsid w:val="006111D1"/>
    <w:rsid w:val="00627128"/>
    <w:rsid w:val="006317AA"/>
    <w:rsid w:val="006334CA"/>
    <w:rsid w:val="006513EF"/>
    <w:rsid w:val="00652941"/>
    <w:rsid w:val="00654BFC"/>
    <w:rsid w:val="006602EF"/>
    <w:rsid w:val="00660AF1"/>
    <w:rsid w:val="00662CEA"/>
    <w:rsid w:val="0066642A"/>
    <w:rsid w:val="0066750D"/>
    <w:rsid w:val="00670CAA"/>
    <w:rsid w:val="00673510"/>
    <w:rsid w:val="00675321"/>
    <w:rsid w:val="00681E17"/>
    <w:rsid w:val="00684D43"/>
    <w:rsid w:val="00685182"/>
    <w:rsid w:val="006878BB"/>
    <w:rsid w:val="00690354"/>
    <w:rsid w:val="00692C8F"/>
    <w:rsid w:val="00695B02"/>
    <w:rsid w:val="00695B2B"/>
    <w:rsid w:val="00696686"/>
    <w:rsid w:val="006A06D0"/>
    <w:rsid w:val="006A5877"/>
    <w:rsid w:val="006C124E"/>
    <w:rsid w:val="006C1F35"/>
    <w:rsid w:val="006D2AA5"/>
    <w:rsid w:val="006E51C0"/>
    <w:rsid w:val="006E6FFD"/>
    <w:rsid w:val="006F6977"/>
    <w:rsid w:val="007022ED"/>
    <w:rsid w:val="00726FB1"/>
    <w:rsid w:val="00726FB4"/>
    <w:rsid w:val="00727E18"/>
    <w:rsid w:val="007303F1"/>
    <w:rsid w:val="00732267"/>
    <w:rsid w:val="00740BAE"/>
    <w:rsid w:val="00743B70"/>
    <w:rsid w:val="007441C6"/>
    <w:rsid w:val="00747901"/>
    <w:rsid w:val="00750048"/>
    <w:rsid w:val="00757556"/>
    <w:rsid w:val="007646B0"/>
    <w:rsid w:val="00775D21"/>
    <w:rsid w:val="00775EA9"/>
    <w:rsid w:val="00792B8D"/>
    <w:rsid w:val="00794654"/>
    <w:rsid w:val="007B62C3"/>
    <w:rsid w:val="007C4D48"/>
    <w:rsid w:val="007D0B2B"/>
    <w:rsid w:val="007D77FB"/>
    <w:rsid w:val="007E1764"/>
    <w:rsid w:val="007F3F8E"/>
    <w:rsid w:val="007F4BC9"/>
    <w:rsid w:val="007F5AC2"/>
    <w:rsid w:val="007F5F4B"/>
    <w:rsid w:val="00800785"/>
    <w:rsid w:val="00807660"/>
    <w:rsid w:val="0081098A"/>
    <w:rsid w:val="00817A88"/>
    <w:rsid w:val="008209AB"/>
    <w:rsid w:val="008209E6"/>
    <w:rsid w:val="00821F4A"/>
    <w:rsid w:val="00823D01"/>
    <w:rsid w:val="00825097"/>
    <w:rsid w:val="00840BA0"/>
    <w:rsid w:val="00842EBF"/>
    <w:rsid w:val="00844EB5"/>
    <w:rsid w:val="008453E2"/>
    <w:rsid w:val="00845B87"/>
    <w:rsid w:val="00846BAE"/>
    <w:rsid w:val="00851830"/>
    <w:rsid w:val="00852520"/>
    <w:rsid w:val="00856E18"/>
    <w:rsid w:val="008644D4"/>
    <w:rsid w:val="008657C2"/>
    <w:rsid w:val="0087168D"/>
    <w:rsid w:val="00872564"/>
    <w:rsid w:val="008809F5"/>
    <w:rsid w:val="00883275"/>
    <w:rsid w:val="00884DFD"/>
    <w:rsid w:val="008854CA"/>
    <w:rsid w:val="008903DC"/>
    <w:rsid w:val="00894087"/>
    <w:rsid w:val="00894889"/>
    <w:rsid w:val="00894A60"/>
    <w:rsid w:val="008A1BC9"/>
    <w:rsid w:val="008A4B9E"/>
    <w:rsid w:val="008B2E7E"/>
    <w:rsid w:val="008B68EE"/>
    <w:rsid w:val="008B7C66"/>
    <w:rsid w:val="008C0071"/>
    <w:rsid w:val="008E5A10"/>
    <w:rsid w:val="008E6586"/>
    <w:rsid w:val="00913467"/>
    <w:rsid w:val="0091453B"/>
    <w:rsid w:val="00926224"/>
    <w:rsid w:val="00926314"/>
    <w:rsid w:val="0092647F"/>
    <w:rsid w:val="00930665"/>
    <w:rsid w:val="009320AB"/>
    <w:rsid w:val="00944C71"/>
    <w:rsid w:val="009467DC"/>
    <w:rsid w:val="00962AA5"/>
    <w:rsid w:val="00974714"/>
    <w:rsid w:val="00981D62"/>
    <w:rsid w:val="009877FA"/>
    <w:rsid w:val="00990BBA"/>
    <w:rsid w:val="00990E3E"/>
    <w:rsid w:val="00992C51"/>
    <w:rsid w:val="00993EB5"/>
    <w:rsid w:val="00996D66"/>
    <w:rsid w:val="009A015E"/>
    <w:rsid w:val="009A20AE"/>
    <w:rsid w:val="009A5D5A"/>
    <w:rsid w:val="009B1BD2"/>
    <w:rsid w:val="009B1CAB"/>
    <w:rsid w:val="009B5995"/>
    <w:rsid w:val="009C089C"/>
    <w:rsid w:val="009D0CF3"/>
    <w:rsid w:val="009D5BCD"/>
    <w:rsid w:val="009E470D"/>
    <w:rsid w:val="009F156B"/>
    <w:rsid w:val="00A07DAF"/>
    <w:rsid w:val="00A10018"/>
    <w:rsid w:val="00A12AA4"/>
    <w:rsid w:val="00A171E5"/>
    <w:rsid w:val="00A248B9"/>
    <w:rsid w:val="00A34D96"/>
    <w:rsid w:val="00A41E09"/>
    <w:rsid w:val="00A43BA5"/>
    <w:rsid w:val="00A46812"/>
    <w:rsid w:val="00A52F43"/>
    <w:rsid w:val="00A63446"/>
    <w:rsid w:val="00A7031A"/>
    <w:rsid w:val="00A70C19"/>
    <w:rsid w:val="00A74937"/>
    <w:rsid w:val="00A758FC"/>
    <w:rsid w:val="00A80BB9"/>
    <w:rsid w:val="00A93689"/>
    <w:rsid w:val="00AA6843"/>
    <w:rsid w:val="00AB49A9"/>
    <w:rsid w:val="00AC14E1"/>
    <w:rsid w:val="00AE3DA4"/>
    <w:rsid w:val="00AE3FD6"/>
    <w:rsid w:val="00AE6532"/>
    <w:rsid w:val="00AE67B1"/>
    <w:rsid w:val="00AE76D3"/>
    <w:rsid w:val="00AE7D1B"/>
    <w:rsid w:val="00B04CA0"/>
    <w:rsid w:val="00B11992"/>
    <w:rsid w:val="00B11E40"/>
    <w:rsid w:val="00B148BF"/>
    <w:rsid w:val="00B17192"/>
    <w:rsid w:val="00B23426"/>
    <w:rsid w:val="00B3412F"/>
    <w:rsid w:val="00B3528E"/>
    <w:rsid w:val="00B41085"/>
    <w:rsid w:val="00B766A4"/>
    <w:rsid w:val="00B76A14"/>
    <w:rsid w:val="00B84DF4"/>
    <w:rsid w:val="00B860C1"/>
    <w:rsid w:val="00B8767E"/>
    <w:rsid w:val="00B903E0"/>
    <w:rsid w:val="00B92036"/>
    <w:rsid w:val="00B97D2C"/>
    <w:rsid w:val="00BA2628"/>
    <w:rsid w:val="00BC05C2"/>
    <w:rsid w:val="00BC7FAE"/>
    <w:rsid w:val="00BD0759"/>
    <w:rsid w:val="00BD24EA"/>
    <w:rsid w:val="00BD58FF"/>
    <w:rsid w:val="00BD5B0C"/>
    <w:rsid w:val="00BD7323"/>
    <w:rsid w:val="00BE3FCB"/>
    <w:rsid w:val="00BE6928"/>
    <w:rsid w:val="00BF2186"/>
    <w:rsid w:val="00BF3616"/>
    <w:rsid w:val="00BF5716"/>
    <w:rsid w:val="00C0433F"/>
    <w:rsid w:val="00C10E20"/>
    <w:rsid w:val="00C12E71"/>
    <w:rsid w:val="00C166DF"/>
    <w:rsid w:val="00C228E5"/>
    <w:rsid w:val="00C40F51"/>
    <w:rsid w:val="00C41165"/>
    <w:rsid w:val="00C41C6F"/>
    <w:rsid w:val="00C554D5"/>
    <w:rsid w:val="00C57D1E"/>
    <w:rsid w:val="00C703CC"/>
    <w:rsid w:val="00C83646"/>
    <w:rsid w:val="00C967A9"/>
    <w:rsid w:val="00C973DE"/>
    <w:rsid w:val="00CA28A1"/>
    <w:rsid w:val="00CA306E"/>
    <w:rsid w:val="00CA664E"/>
    <w:rsid w:val="00CB0E7E"/>
    <w:rsid w:val="00CB2E26"/>
    <w:rsid w:val="00CB4648"/>
    <w:rsid w:val="00CB5AB3"/>
    <w:rsid w:val="00CC109F"/>
    <w:rsid w:val="00CC342C"/>
    <w:rsid w:val="00CC6239"/>
    <w:rsid w:val="00CC64D9"/>
    <w:rsid w:val="00CD3DC1"/>
    <w:rsid w:val="00CD5114"/>
    <w:rsid w:val="00CD649A"/>
    <w:rsid w:val="00D076BB"/>
    <w:rsid w:val="00D14367"/>
    <w:rsid w:val="00D2119B"/>
    <w:rsid w:val="00D22C4A"/>
    <w:rsid w:val="00D245D7"/>
    <w:rsid w:val="00D26A4E"/>
    <w:rsid w:val="00D27132"/>
    <w:rsid w:val="00D328C6"/>
    <w:rsid w:val="00D3632A"/>
    <w:rsid w:val="00D37329"/>
    <w:rsid w:val="00D456BD"/>
    <w:rsid w:val="00D45CE4"/>
    <w:rsid w:val="00D51580"/>
    <w:rsid w:val="00D56237"/>
    <w:rsid w:val="00D56608"/>
    <w:rsid w:val="00D61D2A"/>
    <w:rsid w:val="00D62EF3"/>
    <w:rsid w:val="00D80DB4"/>
    <w:rsid w:val="00D85B4D"/>
    <w:rsid w:val="00DA0991"/>
    <w:rsid w:val="00DB632E"/>
    <w:rsid w:val="00DC028F"/>
    <w:rsid w:val="00DC11A4"/>
    <w:rsid w:val="00DC3833"/>
    <w:rsid w:val="00DC3F42"/>
    <w:rsid w:val="00DC5165"/>
    <w:rsid w:val="00DC73ED"/>
    <w:rsid w:val="00DD115E"/>
    <w:rsid w:val="00DD2D6C"/>
    <w:rsid w:val="00DD7B19"/>
    <w:rsid w:val="00DE3D75"/>
    <w:rsid w:val="00DE7923"/>
    <w:rsid w:val="00DF0148"/>
    <w:rsid w:val="00DF0E47"/>
    <w:rsid w:val="00DF2A5E"/>
    <w:rsid w:val="00DF46AC"/>
    <w:rsid w:val="00DF6B05"/>
    <w:rsid w:val="00DF7610"/>
    <w:rsid w:val="00E02351"/>
    <w:rsid w:val="00E02BE0"/>
    <w:rsid w:val="00E06AB6"/>
    <w:rsid w:val="00E06E90"/>
    <w:rsid w:val="00E0737E"/>
    <w:rsid w:val="00E306AF"/>
    <w:rsid w:val="00E40A7F"/>
    <w:rsid w:val="00E426C7"/>
    <w:rsid w:val="00E509A5"/>
    <w:rsid w:val="00E51966"/>
    <w:rsid w:val="00E54CD7"/>
    <w:rsid w:val="00E54DC5"/>
    <w:rsid w:val="00E63269"/>
    <w:rsid w:val="00E726D4"/>
    <w:rsid w:val="00E7420F"/>
    <w:rsid w:val="00E77FA7"/>
    <w:rsid w:val="00E81DFB"/>
    <w:rsid w:val="00E82B98"/>
    <w:rsid w:val="00E94357"/>
    <w:rsid w:val="00EA0F2B"/>
    <w:rsid w:val="00EB6108"/>
    <w:rsid w:val="00EC1A6C"/>
    <w:rsid w:val="00EC255D"/>
    <w:rsid w:val="00ED2462"/>
    <w:rsid w:val="00ED6A73"/>
    <w:rsid w:val="00ED7FBC"/>
    <w:rsid w:val="00EE52C2"/>
    <w:rsid w:val="00EF0522"/>
    <w:rsid w:val="00EF6F86"/>
    <w:rsid w:val="00F05711"/>
    <w:rsid w:val="00F15509"/>
    <w:rsid w:val="00F1607F"/>
    <w:rsid w:val="00F24788"/>
    <w:rsid w:val="00F25507"/>
    <w:rsid w:val="00F35DEF"/>
    <w:rsid w:val="00F37494"/>
    <w:rsid w:val="00F377FF"/>
    <w:rsid w:val="00F455D0"/>
    <w:rsid w:val="00F52F0F"/>
    <w:rsid w:val="00F55FB9"/>
    <w:rsid w:val="00F57AA1"/>
    <w:rsid w:val="00F66D6B"/>
    <w:rsid w:val="00F707AA"/>
    <w:rsid w:val="00F7324A"/>
    <w:rsid w:val="00F758FF"/>
    <w:rsid w:val="00F85EC5"/>
    <w:rsid w:val="00F92098"/>
    <w:rsid w:val="00FA2B14"/>
    <w:rsid w:val="00FA5C36"/>
    <w:rsid w:val="00FA75D8"/>
    <w:rsid w:val="00FA7EFA"/>
    <w:rsid w:val="00FE3721"/>
    <w:rsid w:val="00FE4CEB"/>
    <w:rsid w:val="00FF206D"/>
    <w:rsid w:val="00FF5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00AB7"/>
  <w15:chartTrackingRefBased/>
  <w15:docId w15:val="{78F18874-0BF8-431E-A043-4EE9C8E81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794654"/>
  </w:style>
  <w:style w:type="paragraph" w:styleId="Heading1">
    <w:name w:val="heading 1"/>
    <w:basedOn w:val="Normal"/>
    <w:next w:val="Normal"/>
    <w:link w:val="Heading1Char"/>
    <w:uiPriority w:val="9"/>
    <w:qFormat/>
    <w:rsid w:val="00794654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465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BF4E14" w:themeColor="accent2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465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A7C22" w:themeColor="accent6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65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77206D" w:themeColor="accent5" w:themeShade="BF"/>
      <w:sz w:val="25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65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65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275317" w:themeColor="accent6" w:themeShade="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65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65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80340D" w:themeColor="accent2" w:themeShade="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65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275317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Bodytext"/>
    <w:basedOn w:val="Normal"/>
    <w:uiPriority w:val="99"/>
    <w:semiHidden/>
    <w:rsid w:val="00A34D96"/>
    <w:pPr>
      <w:widowControl w:val="0"/>
      <w:autoSpaceDE w:val="0"/>
      <w:autoSpaceDN w:val="0"/>
      <w:adjustRightInd w:val="0"/>
      <w:spacing w:line="300" w:lineRule="atLeast"/>
      <w:textAlignment w:val="center"/>
    </w:pPr>
    <w:rPr>
      <w:rFonts w:ascii="CormorantGaramond-Medium" w:hAnsi="CormorantGaramond-Medium" w:cs="CormorantGaramond-Medium"/>
      <w:color w:val="000000"/>
      <w:sz w:val="20"/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D2119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877FA"/>
    <w:rPr>
      <w:color w:val="467886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031A"/>
    <w:rPr>
      <w:rFonts w:ascii="Times New Roman" w:hAnsi="Times New Roman" w:cs="Times New Roman"/>
      <w:sz w:val="26"/>
      <w:szCs w:val="2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031A"/>
    <w:rPr>
      <w:rFonts w:ascii="Times New Roman" w:eastAsiaTheme="minorEastAsia" w:hAnsi="Times New Roman" w:cs="Times New Roman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794654"/>
    <w:pPr>
      <w:spacing w:after="0" w:line="240" w:lineRule="auto"/>
      <w:contextualSpacing/>
    </w:pPr>
    <w:rPr>
      <w:rFonts w:asciiTheme="majorHAnsi" w:eastAsiaTheme="majorEastAsia" w:hAnsiTheme="majorHAnsi" w:cstheme="majorBidi"/>
      <w:color w:val="0F4761" w:themeColor="accent1" w:themeShade="BF"/>
      <w:spacing w:val="-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94654"/>
    <w:rPr>
      <w:rFonts w:asciiTheme="majorHAnsi" w:eastAsiaTheme="majorEastAsia" w:hAnsiTheme="majorHAnsi" w:cstheme="majorBidi"/>
      <w:color w:val="0F4761" w:themeColor="accent1" w:themeShade="BF"/>
      <w:spacing w:val="-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65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794654"/>
    <w:rPr>
      <w:rFonts w:asciiTheme="majorHAnsi" w:eastAsiaTheme="majorEastAsia" w:hAnsiTheme="majorHAnsi" w:cstheme="majorBidi"/>
    </w:rPr>
  </w:style>
  <w:style w:type="character" w:customStyle="1" w:styleId="Heading1Char">
    <w:name w:val="Heading 1 Char"/>
    <w:basedOn w:val="DefaultParagraphFont"/>
    <w:link w:val="Heading1"/>
    <w:uiPriority w:val="9"/>
    <w:rsid w:val="00794654"/>
    <w:rPr>
      <w:rFonts w:asciiTheme="majorHAnsi" w:eastAsiaTheme="majorEastAsia" w:hAnsiTheme="majorHAnsi" w:cstheme="majorBidi"/>
      <w:color w:val="0F4761" w:themeColor="accent1" w:themeShade="BF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794654"/>
    <w:rPr>
      <w:rFonts w:asciiTheme="majorHAnsi" w:eastAsiaTheme="majorEastAsia" w:hAnsiTheme="majorHAnsi" w:cstheme="majorBidi"/>
      <w:color w:val="BF4E14" w:themeColor="accent2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94654"/>
    <w:rPr>
      <w:rFonts w:asciiTheme="majorHAnsi" w:eastAsiaTheme="majorEastAsia" w:hAnsiTheme="majorHAnsi" w:cstheme="majorBidi"/>
      <w:color w:val="3A7C22" w:themeColor="accent6" w:themeShade="BF"/>
      <w:sz w:val="26"/>
      <w:szCs w:val="26"/>
    </w:rPr>
  </w:style>
  <w:style w:type="paragraph" w:customStyle="1" w:styleId="Graphicsanchor">
    <w:name w:val="Graphics anchor"/>
    <w:basedOn w:val="Normal"/>
    <w:rsid w:val="002021A0"/>
    <w:rPr>
      <w:rFonts w:eastAsiaTheme="minorHAnsi"/>
      <w:sz w:val="8"/>
      <w:szCs w:val="8"/>
    </w:rPr>
  </w:style>
  <w:style w:type="paragraph" w:styleId="ListBullet">
    <w:name w:val="List Bullet"/>
    <w:basedOn w:val="Normal"/>
    <w:uiPriority w:val="99"/>
    <w:rsid w:val="00A171E5"/>
    <w:pPr>
      <w:numPr>
        <w:numId w:val="6"/>
      </w:numPr>
      <w:spacing w:before="80"/>
      <w:contextualSpacing/>
    </w:pPr>
  </w:style>
  <w:style w:type="paragraph" w:styleId="List">
    <w:name w:val="List"/>
    <w:basedOn w:val="Normal"/>
    <w:uiPriority w:val="99"/>
    <w:rsid w:val="00E726D4"/>
    <w:pPr>
      <w:spacing w:line="312" w:lineRule="auto"/>
      <w:ind w:left="360" w:hanging="36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94654"/>
    <w:rPr>
      <w:rFonts w:asciiTheme="majorHAnsi" w:eastAsiaTheme="majorEastAsia" w:hAnsiTheme="majorHAnsi" w:cstheme="majorBidi"/>
      <w:i/>
      <w:iCs/>
      <w:color w:val="77206D" w:themeColor="accent5" w:themeShade="BF"/>
      <w:sz w:val="25"/>
      <w:szCs w:val="25"/>
    </w:rPr>
  </w:style>
  <w:style w:type="paragraph" w:customStyle="1" w:styleId="Normalright">
    <w:name w:val="Normal right"/>
    <w:basedOn w:val="Normal"/>
    <w:semiHidden/>
    <w:rsid w:val="00872564"/>
    <w:pPr>
      <w:jc w:val="right"/>
    </w:pPr>
  </w:style>
  <w:style w:type="character" w:styleId="Emphasis">
    <w:name w:val="Emphasis"/>
    <w:basedOn w:val="DefaultParagraphFont"/>
    <w:uiPriority w:val="20"/>
    <w:qFormat/>
    <w:rsid w:val="00794654"/>
    <w:rPr>
      <w:i/>
      <w:iCs/>
    </w:rPr>
  </w:style>
  <w:style w:type="paragraph" w:styleId="NoSpacing">
    <w:name w:val="No Spacing"/>
    <w:uiPriority w:val="1"/>
    <w:qFormat/>
    <w:rsid w:val="00794654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rsid w:val="00E02BE0"/>
    <w:rPr>
      <w:color w:val="605E5C"/>
      <w:shd w:val="clear" w:color="auto" w:fill="E1DFD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654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654"/>
    <w:rPr>
      <w:rFonts w:asciiTheme="majorHAnsi" w:eastAsiaTheme="majorEastAsia" w:hAnsiTheme="majorHAnsi" w:cstheme="majorBidi"/>
      <w:i/>
      <w:iCs/>
      <w:color w:val="275317" w:themeColor="accent6" w:themeShade="80"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654"/>
    <w:rPr>
      <w:rFonts w:asciiTheme="majorHAnsi" w:eastAsiaTheme="majorEastAsia" w:hAnsiTheme="majorHAnsi" w:cstheme="majorBidi"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654"/>
    <w:rPr>
      <w:rFonts w:asciiTheme="majorHAnsi" w:eastAsiaTheme="majorEastAsia" w:hAnsiTheme="majorHAnsi" w:cstheme="majorBidi"/>
      <w:color w:val="80340D" w:themeColor="accent2" w:themeShade="8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654"/>
    <w:rPr>
      <w:rFonts w:asciiTheme="majorHAnsi" w:eastAsiaTheme="majorEastAsia" w:hAnsiTheme="majorHAnsi" w:cstheme="majorBidi"/>
      <w:color w:val="275317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94654"/>
    <w:pPr>
      <w:spacing w:line="240" w:lineRule="auto"/>
    </w:pPr>
    <w:rPr>
      <w:b/>
      <w:bCs/>
      <w:smallCaps/>
      <w:color w:val="156082" w:themeColor="accent1"/>
      <w:spacing w:val="6"/>
    </w:rPr>
  </w:style>
  <w:style w:type="character" w:styleId="Strong">
    <w:name w:val="Strong"/>
    <w:basedOn w:val="DefaultParagraphFont"/>
    <w:uiPriority w:val="22"/>
    <w:qFormat/>
    <w:rsid w:val="00794654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794654"/>
    <w:pPr>
      <w:spacing w:before="120"/>
      <w:ind w:left="720" w:right="72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794654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654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654"/>
    <w:rPr>
      <w:rFonts w:asciiTheme="majorHAnsi" w:eastAsiaTheme="majorEastAsia" w:hAnsiTheme="majorHAnsi" w:cstheme="majorBidi"/>
      <w:color w:val="156082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79465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94654"/>
    <w:rPr>
      <w:b w:val="0"/>
      <w:bCs w:val="0"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794654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794654"/>
    <w:rPr>
      <w:b/>
      <w:bCs/>
      <w:smallCaps/>
      <w:color w:val="156082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794654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9465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svg"/><Relationship Id="rId26" Type="http://schemas.openxmlformats.org/officeDocument/2006/relationships/hyperlink" Target="https://www.codecademy.com/profiles/data3735039159/certificates/a365cec2b37e43c583d3862e1d1477e4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hinafarrukh1299.github.io/Portfolio-1299-hinafarrukh/" TargetMode="External"/><Relationship Id="rId17" Type="http://schemas.openxmlformats.org/officeDocument/2006/relationships/image" Target="media/image5.png"/><Relationship Id="rId25" Type="http://schemas.openxmlformats.org/officeDocument/2006/relationships/hyperlink" Target="https://www.linkedin.com/learning/certificates/4eb58ceee16d23ca0406e50c8f28824b7721b736078892ec31fae66fd8ed9b99?trk=share_certificate" TargetMode="Externa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4.svg"/><Relationship Id="rId20" Type="http://schemas.openxmlformats.org/officeDocument/2006/relationships/image" Target="media/image8.svg"/><Relationship Id="rId29" Type="http://schemas.openxmlformats.org/officeDocument/2006/relationships/hyperlink" Target="https://www.linkedin.com/learning/certificates/4eb58ceee16d23ca0406e50c8f28824b7721b736078892ec31fae66fd8ed9b99?trk=share_certificate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linkedin.com/in/hinafarrukh/" TargetMode="External"/><Relationship Id="rId24" Type="http://schemas.openxmlformats.org/officeDocument/2006/relationships/image" Target="media/image12.png"/><Relationship Id="rId32" Type="http://schemas.openxmlformats.org/officeDocument/2006/relationships/hyperlink" Target="https://www.codecademy.com/profiles/data3735039159/certificates/9eb0741e5ebef1f9f58a53bfac67d3a7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hyperlink" Target="https://www.codecademy.com/profiles/data3735039159/certificates/9eb0741e5ebef1f9f58a53bfac67d3a7" TargetMode="External"/><Relationship Id="rId10" Type="http://schemas.openxmlformats.org/officeDocument/2006/relationships/hyperlink" Target="https://hinafarrukh1299.github.io/Portfolio-1299-hinafarrukh/" TargetMode="External"/><Relationship Id="rId19" Type="http://schemas.openxmlformats.org/officeDocument/2006/relationships/image" Target="media/image7.png"/><Relationship Id="rId31" Type="http://schemas.openxmlformats.org/officeDocument/2006/relationships/hyperlink" Target="https://www.codecademy.com/profiles/data3735039159/certificates/9a5bb1fc45b4281af1fffec93b0aaf05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www.linkedin.com/in/hinafarrukh/" TargetMode="External"/><Relationship Id="rId14" Type="http://schemas.openxmlformats.org/officeDocument/2006/relationships/image" Target="media/image2.svg"/><Relationship Id="rId22" Type="http://schemas.openxmlformats.org/officeDocument/2006/relationships/image" Target="media/image10.png"/><Relationship Id="rId27" Type="http://schemas.openxmlformats.org/officeDocument/2006/relationships/hyperlink" Target="https://www.codecademy.com/profiles/data3735039159/certificates/9a5bb1fc45b4281af1fffec93b0aaf05" TargetMode="External"/><Relationship Id="rId30" Type="http://schemas.openxmlformats.org/officeDocument/2006/relationships/hyperlink" Target="https://www.codecademy.com/profiles/data3735039159/certificates/a365cec2b37e43c583d3862e1d1477e4" TargetMode="External"/><Relationship Id="rId8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Modern%20simple%20operations%20manager%20resu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30">
      <a:majorFont>
        <a:latin typeface="Baskerville Old Face"/>
        <a:ea typeface=""/>
        <a:cs typeface=""/>
      </a:majorFont>
      <a:minorFont>
        <a:latin typeface="Kaling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4F20522-1F3E-4254-B83A-DAAEAC6AB1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5B7E80E-B027-412A-8CD3-97202D0362C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3.xml><?xml version="1.0" encoding="utf-8"?>
<ds:datastoreItem xmlns:ds="http://schemas.openxmlformats.org/officeDocument/2006/customXml" ds:itemID="{9C3942B8-33D5-A34E-AD39-9A1465CFDE4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F9CDDB5-3763-4C0E-B2FC-4A085587414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simple operations manager resume.dotx</Template>
  <TotalTime>2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hina farrukh</cp:lastModifiedBy>
  <cp:revision>2</cp:revision>
  <cp:lastPrinted>2025-12-24T20:00:00Z</cp:lastPrinted>
  <dcterms:created xsi:type="dcterms:W3CDTF">2025-12-25T10:41:00Z</dcterms:created>
  <dcterms:modified xsi:type="dcterms:W3CDTF">2025-12-25T10:41:00Z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6493700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